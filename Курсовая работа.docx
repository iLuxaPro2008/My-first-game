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text" w:horzAnchor="margin" w:tblpXSpec="right" w:tblpY="-822"/>
        <w:tblW w:w="10477" w:type="dxa"/>
        <w:tblLook w:val="0000" w:firstRow="0" w:lastRow="0" w:firstColumn="0" w:lastColumn="0" w:noHBand="0" w:noVBand="0"/>
      </w:tblPr>
      <w:tblGrid>
        <w:gridCol w:w="2322"/>
        <w:gridCol w:w="2547"/>
        <w:gridCol w:w="1495"/>
        <w:gridCol w:w="1291"/>
        <w:gridCol w:w="142"/>
        <w:gridCol w:w="1284"/>
        <w:gridCol w:w="1396"/>
      </w:tblGrid>
      <w:tr w:rsidR="00032146" w14:paraId="45C41B19" w14:textId="77777777">
        <w:trPr>
          <w:trHeight w:val="3468"/>
        </w:trPr>
        <w:tc>
          <w:tcPr>
            <w:tcW w:w="10477" w:type="dxa"/>
            <w:gridSpan w:val="7"/>
          </w:tcPr>
          <w:p w14:paraId="24A6ECD4" w14:textId="77777777" w:rsidR="00032146" w:rsidRDefault="00032146">
            <w:pPr>
              <w:pStyle w:val="a0"/>
              <w:spacing w:before="360" w:after="240"/>
              <w:ind w:firstLine="0"/>
              <w:jc w:val="center"/>
            </w:pPr>
            <w:r>
              <w:t>Министерство науки высшего образования Российской Федерации</w:t>
            </w:r>
          </w:p>
          <w:p w14:paraId="32D83C6F" w14:textId="77777777" w:rsidR="00032146" w:rsidRDefault="00032146">
            <w:pPr>
              <w:pStyle w:val="a0"/>
              <w:ind w:firstLine="0"/>
              <w:jc w:val="center"/>
            </w:pPr>
            <w:r>
              <w:t>ОРСКИЙ ГУМАНИТАРНО-ТЕХНОЛОГИЧЕСКИЙ ИНСТИТУТ (ФИЛИАЛ)</w:t>
            </w:r>
          </w:p>
          <w:p w14:paraId="2C9349BD" w14:textId="77777777" w:rsidR="00032146" w:rsidRDefault="00032146">
            <w:pPr>
              <w:pStyle w:val="a0"/>
              <w:ind w:firstLine="0"/>
              <w:jc w:val="center"/>
            </w:pPr>
            <w:r>
              <w:t>ФЕДЕРАЛЬНОГО ГОСУДАРСТВЕННОГО БЮДЖЕТНОГО</w:t>
            </w:r>
          </w:p>
          <w:p w14:paraId="2980A237" w14:textId="77777777" w:rsidR="00032146" w:rsidRDefault="00032146">
            <w:pPr>
              <w:pStyle w:val="a0"/>
              <w:ind w:firstLine="0"/>
              <w:jc w:val="center"/>
            </w:pPr>
            <w:r>
              <w:t>ОБРАЗОВАТЕЛЬНОГО УЧРЕЖДЕНИЯ ВЫСШЕГО ОБРАЗОВАНИЯ</w:t>
            </w:r>
          </w:p>
          <w:p w14:paraId="46DBE78E" w14:textId="77777777" w:rsidR="00032146" w:rsidRDefault="00032146">
            <w:pPr>
              <w:pStyle w:val="a0"/>
              <w:ind w:firstLine="0"/>
              <w:jc w:val="center"/>
            </w:pPr>
            <w:r>
              <w:t>«ОРЕНБУРГСКИЙ ГОСУДАРСТВЕННЫЙ УНИВЕРСИТЕТ»</w:t>
            </w:r>
          </w:p>
          <w:p w14:paraId="7D4F08AD" w14:textId="77777777" w:rsidR="00032146" w:rsidRDefault="00032146">
            <w:pPr>
              <w:pStyle w:val="a0"/>
              <w:ind w:firstLine="0"/>
              <w:jc w:val="center"/>
            </w:pPr>
          </w:p>
          <w:p w14:paraId="5C0CC9BC" w14:textId="77777777" w:rsidR="00032146" w:rsidRDefault="00032146">
            <w:pPr>
              <w:pStyle w:val="a0"/>
              <w:ind w:firstLine="0"/>
              <w:jc w:val="center"/>
            </w:pPr>
          </w:p>
          <w:p w14:paraId="71A418EC" w14:textId="77777777" w:rsidR="00032146" w:rsidRDefault="00032146">
            <w:pPr>
              <w:pStyle w:val="a0"/>
              <w:ind w:firstLine="0"/>
              <w:jc w:val="center"/>
            </w:pPr>
            <w:r>
              <w:t>Факультет среднего профессионального образования</w:t>
            </w:r>
          </w:p>
          <w:p w14:paraId="3F5CF797" w14:textId="77777777" w:rsidR="00032146" w:rsidRDefault="00032146">
            <w:pPr>
              <w:pStyle w:val="a0"/>
              <w:ind w:firstLine="0"/>
              <w:jc w:val="center"/>
            </w:pPr>
          </w:p>
          <w:p w14:paraId="6C933E62" w14:textId="77777777" w:rsidR="00032146" w:rsidRDefault="00032146">
            <w:pPr>
              <w:pStyle w:val="a0"/>
              <w:ind w:firstLine="0"/>
              <w:jc w:val="center"/>
            </w:pPr>
          </w:p>
          <w:p w14:paraId="67CD3055" w14:textId="77777777" w:rsidR="00032146" w:rsidRDefault="00032146">
            <w:pPr>
              <w:pStyle w:val="a0"/>
              <w:ind w:firstLine="0"/>
              <w:jc w:val="center"/>
            </w:pPr>
          </w:p>
        </w:tc>
      </w:tr>
      <w:tr w:rsidR="00032146" w14:paraId="1BCC2D9B" w14:textId="77777777">
        <w:trPr>
          <w:trHeight w:val="841"/>
        </w:trPr>
        <w:tc>
          <w:tcPr>
            <w:tcW w:w="10477" w:type="dxa"/>
            <w:gridSpan w:val="7"/>
          </w:tcPr>
          <w:p w14:paraId="0F506F58" w14:textId="64B53FCD" w:rsidR="00032146" w:rsidRPr="00342074" w:rsidRDefault="00032146">
            <w:pPr>
              <w:pStyle w:val="a0"/>
              <w:ind w:firstLine="0"/>
              <w:jc w:val="center"/>
              <w:rPr>
                <w:b/>
              </w:rPr>
            </w:pPr>
            <w:r>
              <w:rPr>
                <w:b/>
              </w:rPr>
              <w:t>КУРСОВ</w:t>
            </w:r>
            <w:r w:rsidR="00827B62">
              <w:rPr>
                <w:b/>
              </w:rPr>
              <w:t>АЯ</w:t>
            </w:r>
            <w:r>
              <w:rPr>
                <w:b/>
              </w:rPr>
              <w:t xml:space="preserve"> </w:t>
            </w:r>
            <w:r w:rsidR="00827B62">
              <w:rPr>
                <w:b/>
              </w:rPr>
              <w:t>РАБОТА</w:t>
            </w:r>
          </w:p>
        </w:tc>
      </w:tr>
      <w:tr w:rsidR="00342096" w:rsidRPr="00342096" w14:paraId="71F6A748" w14:textId="77777777" w:rsidTr="00342096">
        <w:trPr>
          <w:trHeight w:val="1120"/>
        </w:trPr>
        <w:tc>
          <w:tcPr>
            <w:tcW w:w="10477" w:type="dxa"/>
            <w:gridSpan w:val="7"/>
          </w:tcPr>
          <w:p w14:paraId="5641BA86" w14:textId="6B86422E" w:rsidR="00032146" w:rsidRPr="00342096" w:rsidRDefault="00032146" w:rsidP="00342096">
            <w:pPr>
              <w:pStyle w:val="a0"/>
              <w:spacing w:line="360" w:lineRule="auto"/>
              <w:ind w:firstLine="0"/>
              <w:jc w:val="center"/>
            </w:pPr>
            <w:r w:rsidRPr="00342096">
              <w:t>по дисциплине «</w:t>
            </w:r>
            <w:r w:rsidR="00C74A78" w:rsidRPr="00342096">
              <w:t>Технология разработки программного обеспечения</w:t>
            </w:r>
            <w:r w:rsidRPr="00342096">
              <w:t>»</w:t>
            </w:r>
          </w:p>
          <w:p w14:paraId="02FE545A" w14:textId="554F976A" w:rsidR="00827B62" w:rsidRPr="00342096" w:rsidRDefault="00827B62" w:rsidP="00342096">
            <w:pPr>
              <w:pStyle w:val="a0"/>
              <w:spacing w:line="360" w:lineRule="auto"/>
              <w:ind w:firstLine="0"/>
              <w:jc w:val="center"/>
            </w:pPr>
            <w:r w:rsidRPr="00342096">
              <w:t>профессионального модуля «</w:t>
            </w:r>
            <w:r w:rsidR="00342096">
              <w:t>Осуществление интеграции программных модулей</w:t>
            </w:r>
            <w:r w:rsidRPr="00342096">
              <w:t>»</w:t>
            </w:r>
          </w:p>
        </w:tc>
      </w:tr>
      <w:tr w:rsidR="00032146" w14:paraId="2511714E" w14:textId="77777777">
        <w:trPr>
          <w:trHeight w:val="949"/>
        </w:trPr>
        <w:tc>
          <w:tcPr>
            <w:tcW w:w="10477" w:type="dxa"/>
            <w:gridSpan w:val="7"/>
          </w:tcPr>
          <w:p w14:paraId="1E7C63E8" w14:textId="49E09202" w:rsidR="00032146" w:rsidRPr="00B16FAD" w:rsidRDefault="00B16FAD">
            <w:pPr>
              <w:pStyle w:val="a0"/>
              <w:ind w:firstLine="0"/>
              <w:jc w:val="center"/>
            </w:pPr>
            <w:r w:rsidRPr="00B16FAD">
              <w:rPr>
                <w:b/>
              </w:rPr>
              <w:t>Разработка компьютерной игры «Стрельба по шарикам»</w:t>
            </w:r>
          </w:p>
        </w:tc>
      </w:tr>
      <w:tr w:rsidR="00032146" w14:paraId="6161CD7A" w14:textId="77777777">
        <w:trPr>
          <w:trHeight w:val="673"/>
        </w:trPr>
        <w:tc>
          <w:tcPr>
            <w:tcW w:w="10477" w:type="dxa"/>
            <w:gridSpan w:val="7"/>
          </w:tcPr>
          <w:p w14:paraId="293495C1" w14:textId="77777777" w:rsidR="00032146" w:rsidRPr="004001FD" w:rsidRDefault="00032146">
            <w:pPr>
              <w:pStyle w:val="a0"/>
              <w:ind w:firstLine="0"/>
              <w:jc w:val="center"/>
              <w:rPr>
                <w:bCs/>
              </w:rPr>
            </w:pPr>
            <w:r w:rsidRPr="004001FD">
              <w:rPr>
                <w:bCs/>
              </w:rPr>
              <w:t>Пояснительная записка</w:t>
            </w:r>
          </w:p>
        </w:tc>
      </w:tr>
      <w:tr w:rsidR="00032146" w14:paraId="31BC63A1" w14:textId="77777777">
        <w:trPr>
          <w:trHeight w:val="399"/>
        </w:trPr>
        <w:tc>
          <w:tcPr>
            <w:tcW w:w="10477" w:type="dxa"/>
            <w:gridSpan w:val="7"/>
          </w:tcPr>
          <w:p w14:paraId="00149C4A" w14:textId="78A5F57E" w:rsidR="00032146" w:rsidRPr="006F3777" w:rsidRDefault="00032146">
            <w:pPr>
              <w:pStyle w:val="a0"/>
              <w:ind w:firstLine="0"/>
              <w:jc w:val="center"/>
            </w:pPr>
            <w:r w:rsidRPr="00827B62">
              <w:t xml:space="preserve">ОГУ 09.02.07. </w:t>
            </w:r>
            <w:r w:rsidR="00062E24">
              <w:t>3</w:t>
            </w:r>
            <w:r w:rsidRPr="00827B62">
              <w:t>02</w:t>
            </w:r>
            <w:r w:rsidR="007F2368">
              <w:t>6</w:t>
            </w:r>
            <w:r w:rsidR="00B16FAD">
              <w:rPr>
                <w:lang w:val="en-US"/>
              </w:rPr>
              <w:t>. 915</w:t>
            </w:r>
            <w:r w:rsidR="00827B62">
              <w:rPr>
                <w:color w:val="FF0000"/>
              </w:rPr>
              <w:t xml:space="preserve"> </w:t>
            </w:r>
            <w:r w:rsidR="00827B62" w:rsidRPr="00062E24">
              <w:t>ПЗ</w:t>
            </w:r>
            <w:r w:rsidRPr="00793EC3">
              <w:rPr>
                <w:color w:val="FF0000"/>
              </w:rPr>
              <w:t xml:space="preserve"> </w:t>
            </w:r>
          </w:p>
        </w:tc>
      </w:tr>
      <w:tr w:rsidR="00032146" w14:paraId="70100C14" w14:textId="77777777">
        <w:trPr>
          <w:trHeight w:val="1093"/>
        </w:trPr>
        <w:tc>
          <w:tcPr>
            <w:tcW w:w="10477" w:type="dxa"/>
            <w:gridSpan w:val="7"/>
          </w:tcPr>
          <w:p w14:paraId="2346D96E" w14:textId="77777777" w:rsidR="00032146" w:rsidRPr="006F3777" w:rsidRDefault="00032146">
            <w:pPr>
              <w:pStyle w:val="a0"/>
              <w:ind w:firstLine="0"/>
              <w:jc w:val="center"/>
              <w:rPr>
                <w:color w:val="FF0000"/>
              </w:rPr>
            </w:pPr>
          </w:p>
        </w:tc>
      </w:tr>
      <w:tr w:rsidR="00032146" w14:paraId="2C50F927" w14:textId="77777777" w:rsidTr="00540A05">
        <w:trPr>
          <w:trHeight w:val="423"/>
        </w:trPr>
        <w:tc>
          <w:tcPr>
            <w:tcW w:w="2322" w:type="dxa"/>
          </w:tcPr>
          <w:p w14:paraId="32AC412B" w14:textId="77777777" w:rsidR="00032146" w:rsidRPr="006F3777" w:rsidRDefault="00032146">
            <w:pPr>
              <w:pStyle w:val="a0"/>
              <w:jc w:val="center"/>
              <w:rPr>
                <w:color w:val="FF0000"/>
              </w:rPr>
            </w:pPr>
          </w:p>
        </w:tc>
        <w:tc>
          <w:tcPr>
            <w:tcW w:w="2547" w:type="dxa"/>
          </w:tcPr>
          <w:p w14:paraId="154CE9A9" w14:textId="77777777" w:rsidR="00032146" w:rsidRPr="006F3777" w:rsidRDefault="00032146">
            <w:pPr>
              <w:pStyle w:val="a0"/>
              <w:jc w:val="center"/>
              <w:rPr>
                <w:color w:val="FF0000"/>
              </w:rPr>
            </w:pPr>
          </w:p>
        </w:tc>
        <w:tc>
          <w:tcPr>
            <w:tcW w:w="2928" w:type="dxa"/>
            <w:gridSpan w:val="3"/>
          </w:tcPr>
          <w:p w14:paraId="42ACC678" w14:textId="77777777" w:rsidR="00032146" w:rsidRPr="0085568A" w:rsidRDefault="00032146">
            <w:pPr>
              <w:pStyle w:val="a0"/>
              <w:ind w:firstLine="0"/>
            </w:pPr>
            <w:r>
              <w:t>Руководитель</w:t>
            </w:r>
          </w:p>
        </w:tc>
        <w:tc>
          <w:tcPr>
            <w:tcW w:w="2680" w:type="dxa"/>
            <w:gridSpan w:val="2"/>
          </w:tcPr>
          <w:p w14:paraId="7946CDC5" w14:textId="77777777" w:rsidR="00032146" w:rsidRPr="006F3777" w:rsidRDefault="00032146">
            <w:pPr>
              <w:pStyle w:val="a0"/>
              <w:jc w:val="center"/>
              <w:rPr>
                <w:color w:val="FF0000"/>
              </w:rPr>
            </w:pPr>
          </w:p>
        </w:tc>
      </w:tr>
      <w:tr w:rsidR="00032146" w14:paraId="26F677DB" w14:textId="77777777" w:rsidTr="00540A05">
        <w:trPr>
          <w:trHeight w:val="447"/>
        </w:trPr>
        <w:tc>
          <w:tcPr>
            <w:tcW w:w="2322" w:type="dxa"/>
          </w:tcPr>
          <w:p w14:paraId="397306F0" w14:textId="77777777" w:rsidR="00032146" w:rsidRPr="006F3777" w:rsidRDefault="00032146">
            <w:pPr>
              <w:pStyle w:val="a0"/>
              <w:jc w:val="center"/>
              <w:rPr>
                <w:color w:val="FF0000"/>
              </w:rPr>
            </w:pPr>
          </w:p>
        </w:tc>
        <w:tc>
          <w:tcPr>
            <w:tcW w:w="2547" w:type="dxa"/>
          </w:tcPr>
          <w:p w14:paraId="0CDE00C1" w14:textId="77777777" w:rsidR="00032146" w:rsidRPr="006F3777" w:rsidRDefault="00032146">
            <w:pPr>
              <w:pStyle w:val="a0"/>
              <w:jc w:val="center"/>
              <w:rPr>
                <w:color w:val="FF0000"/>
              </w:rPr>
            </w:pPr>
          </w:p>
        </w:tc>
        <w:tc>
          <w:tcPr>
            <w:tcW w:w="5608" w:type="dxa"/>
            <w:gridSpan w:val="5"/>
          </w:tcPr>
          <w:p w14:paraId="3BCF9E3E" w14:textId="22A1F0BA" w:rsidR="00032146" w:rsidRPr="00827B62" w:rsidRDefault="00827B62">
            <w:pPr>
              <w:pStyle w:val="a0"/>
              <w:ind w:firstLine="0"/>
            </w:pPr>
            <w:r w:rsidRPr="00827B62">
              <w:t>преподаватель высшей категории</w:t>
            </w:r>
          </w:p>
        </w:tc>
      </w:tr>
      <w:tr w:rsidR="00032146" w14:paraId="4AC1CB36" w14:textId="77777777" w:rsidTr="00540A05">
        <w:trPr>
          <w:trHeight w:val="424"/>
        </w:trPr>
        <w:tc>
          <w:tcPr>
            <w:tcW w:w="2322" w:type="dxa"/>
          </w:tcPr>
          <w:p w14:paraId="5860E366" w14:textId="77777777" w:rsidR="00032146" w:rsidRPr="006F3777" w:rsidRDefault="00032146">
            <w:pPr>
              <w:pStyle w:val="a0"/>
              <w:jc w:val="center"/>
              <w:rPr>
                <w:color w:val="FF0000"/>
              </w:rPr>
            </w:pPr>
          </w:p>
        </w:tc>
        <w:tc>
          <w:tcPr>
            <w:tcW w:w="2547" w:type="dxa"/>
          </w:tcPr>
          <w:p w14:paraId="1800ADE7" w14:textId="77777777" w:rsidR="00032146" w:rsidRPr="006F3777" w:rsidRDefault="00032146">
            <w:pPr>
              <w:pStyle w:val="a0"/>
              <w:ind w:firstLine="0"/>
              <w:rPr>
                <w:color w:val="FF0000"/>
              </w:rPr>
            </w:pPr>
          </w:p>
        </w:tc>
        <w:tc>
          <w:tcPr>
            <w:tcW w:w="2786" w:type="dxa"/>
            <w:gridSpan w:val="2"/>
          </w:tcPr>
          <w:p w14:paraId="6D1C3555" w14:textId="77777777" w:rsidR="00032146" w:rsidRPr="00915235" w:rsidRDefault="00032146">
            <w:pPr>
              <w:pStyle w:val="a0"/>
              <w:ind w:firstLine="0"/>
            </w:pPr>
            <w:r>
              <w:t>_________________</w:t>
            </w:r>
          </w:p>
        </w:tc>
        <w:tc>
          <w:tcPr>
            <w:tcW w:w="2822" w:type="dxa"/>
            <w:gridSpan w:val="3"/>
          </w:tcPr>
          <w:p w14:paraId="6E36E37B" w14:textId="00EDCA17" w:rsidR="00032146" w:rsidRPr="00915235" w:rsidRDefault="00827B62">
            <w:pPr>
              <w:pStyle w:val="a0"/>
              <w:ind w:firstLine="0"/>
            </w:pPr>
            <w:r>
              <w:t>Ж.В. Михайличенко</w:t>
            </w:r>
          </w:p>
        </w:tc>
      </w:tr>
      <w:tr w:rsidR="00032146" w14:paraId="7604F768" w14:textId="77777777" w:rsidTr="00540A05">
        <w:trPr>
          <w:trHeight w:val="452"/>
        </w:trPr>
        <w:tc>
          <w:tcPr>
            <w:tcW w:w="2322" w:type="dxa"/>
          </w:tcPr>
          <w:p w14:paraId="079DB541" w14:textId="77777777" w:rsidR="00032146" w:rsidRPr="006F3777" w:rsidRDefault="00032146">
            <w:pPr>
              <w:pStyle w:val="a0"/>
              <w:jc w:val="center"/>
              <w:rPr>
                <w:color w:val="FF0000"/>
              </w:rPr>
            </w:pPr>
          </w:p>
        </w:tc>
        <w:tc>
          <w:tcPr>
            <w:tcW w:w="2547" w:type="dxa"/>
          </w:tcPr>
          <w:p w14:paraId="483F41E6" w14:textId="77777777" w:rsidR="00032146" w:rsidRPr="006F3777" w:rsidRDefault="00032146">
            <w:pPr>
              <w:pStyle w:val="a0"/>
              <w:jc w:val="center"/>
              <w:rPr>
                <w:color w:val="FF0000"/>
              </w:rPr>
            </w:pPr>
          </w:p>
        </w:tc>
        <w:tc>
          <w:tcPr>
            <w:tcW w:w="1495" w:type="dxa"/>
          </w:tcPr>
          <w:p w14:paraId="3DCFF2BD" w14:textId="77777777" w:rsidR="00032146" w:rsidRPr="00915235" w:rsidRDefault="00032146">
            <w:pPr>
              <w:pStyle w:val="a0"/>
              <w:ind w:firstLine="0"/>
            </w:pPr>
            <w:r>
              <w:t>«_____»</w:t>
            </w:r>
          </w:p>
        </w:tc>
        <w:tc>
          <w:tcPr>
            <w:tcW w:w="2717" w:type="dxa"/>
            <w:gridSpan w:val="3"/>
          </w:tcPr>
          <w:p w14:paraId="6DA022DC" w14:textId="77777777" w:rsidR="00032146" w:rsidRPr="00915235" w:rsidRDefault="00032146">
            <w:pPr>
              <w:pStyle w:val="a0"/>
              <w:ind w:firstLine="0"/>
            </w:pPr>
            <w:r w:rsidRPr="00915235">
              <w:t>________________</w:t>
            </w:r>
          </w:p>
        </w:tc>
        <w:tc>
          <w:tcPr>
            <w:tcW w:w="1396" w:type="dxa"/>
          </w:tcPr>
          <w:p w14:paraId="336648D6" w14:textId="74CC6557" w:rsidR="00032146" w:rsidRPr="00915235" w:rsidRDefault="00032146">
            <w:pPr>
              <w:pStyle w:val="a0"/>
              <w:ind w:firstLine="0"/>
            </w:pPr>
            <w:r>
              <w:t>202</w:t>
            </w:r>
            <w:r w:rsidR="007F2368">
              <w:t>6</w:t>
            </w:r>
            <w:r w:rsidR="00827B62">
              <w:t xml:space="preserve"> </w:t>
            </w:r>
            <w:r>
              <w:t>г.</w:t>
            </w:r>
          </w:p>
        </w:tc>
      </w:tr>
      <w:tr w:rsidR="00032146" w14:paraId="5ACABF61" w14:textId="77777777" w:rsidTr="00540A05">
        <w:trPr>
          <w:trHeight w:val="487"/>
        </w:trPr>
        <w:tc>
          <w:tcPr>
            <w:tcW w:w="2322" w:type="dxa"/>
          </w:tcPr>
          <w:p w14:paraId="37943D6E" w14:textId="77777777" w:rsidR="00032146" w:rsidRPr="006F3777" w:rsidRDefault="00032146">
            <w:pPr>
              <w:pStyle w:val="a0"/>
              <w:jc w:val="center"/>
              <w:rPr>
                <w:color w:val="FF0000"/>
              </w:rPr>
            </w:pPr>
          </w:p>
        </w:tc>
        <w:tc>
          <w:tcPr>
            <w:tcW w:w="2547" w:type="dxa"/>
          </w:tcPr>
          <w:p w14:paraId="4D05671F" w14:textId="77777777" w:rsidR="00032146" w:rsidRPr="006F3777" w:rsidRDefault="00032146">
            <w:pPr>
              <w:pStyle w:val="a0"/>
              <w:jc w:val="center"/>
              <w:rPr>
                <w:color w:val="FF0000"/>
              </w:rPr>
            </w:pPr>
          </w:p>
        </w:tc>
        <w:tc>
          <w:tcPr>
            <w:tcW w:w="5608" w:type="dxa"/>
            <w:gridSpan w:val="5"/>
          </w:tcPr>
          <w:p w14:paraId="6351F902" w14:textId="335B6C05" w:rsidR="00032146" w:rsidRPr="00B16FAD" w:rsidRDefault="00032146">
            <w:pPr>
              <w:pStyle w:val="a0"/>
              <w:ind w:firstLine="0"/>
              <w:rPr>
                <w:lang w:val="en-US"/>
              </w:rPr>
            </w:pPr>
            <w:r>
              <w:t xml:space="preserve">Студент группы </w:t>
            </w:r>
            <w:r w:rsidR="007F2368">
              <w:t>24</w:t>
            </w:r>
            <w:r w:rsidR="00062E24">
              <w:t>ИСП</w:t>
            </w:r>
            <w:r w:rsidR="00B16FAD">
              <w:rPr>
                <w:lang w:val="en-US"/>
              </w:rPr>
              <w:t>-1</w:t>
            </w:r>
          </w:p>
        </w:tc>
      </w:tr>
      <w:tr w:rsidR="00032146" w14:paraId="71AB6F05" w14:textId="77777777" w:rsidTr="00540A05">
        <w:trPr>
          <w:trHeight w:val="431"/>
        </w:trPr>
        <w:tc>
          <w:tcPr>
            <w:tcW w:w="2322" w:type="dxa"/>
          </w:tcPr>
          <w:p w14:paraId="2F1CDD88" w14:textId="77777777" w:rsidR="00032146" w:rsidRPr="006F3777" w:rsidRDefault="00032146">
            <w:pPr>
              <w:pStyle w:val="a0"/>
              <w:jc w:val="center"/>
              <w:rPr>
                <w:color w:val="FF0000"/>
              </w:rPr>
            </w:pPr>
          </w:p>
        </w:tc>
        <w:tc>
          <w:tcPr>
            <w:tcW w:w="2547" w:type="dxa"/>
          </w:tcPr>
          <w:p w14:paraId="016B7676" w14:textId="77777777" w:rsidR="00032146" w:rsidRPr="006F3777" w:rsidRDefault="00032146">
            <w:pPr>
              <w:pStyle w:val="a0"/>
              <w:jc w:val="center"/>
              <w:rPr>
                <w:color w:val="FF0000"/>
              </w:rPr>
            </w:pPr>
          </w:p>
        </w:tc>
        <w:tc>
          <w:tcPr>
            <w:tcW w:w="2786" w:type="dxa"/>
            <w:gridSpan w:val="2"/>
          </w:tcPr>
          <w:p w14:paraId="12AC4E5C" w14:textId="3F62D3E1" w:rsidR="00032146" w:rsidRPr="006F3777" w:rsidRDefault="00032146">
            <w:pPr>
              <w:pStyle w:val="a0"/>
              <w:ind w:firstLine="0"/>
              <w:rPr>
                <w:color w:val="FF0000"/>
              </w:rPr>
            </w:pPr>
            <w:r w:rsidRPr="00915235">
              <w:t>__</w:t>
            </w:r>
            <w:r>
              <w:t>____</w:t>
            </w:r>
            <w:r w:rsidR="00062E24">
              <w:t>___________</w:t>
            </w:r>
          </w:p>
        </w:tc>
        <w:tc>
          <w:tcPr>
            <w:tcW w:w="2822" w:type="dxa"/>
            <w:gridSpan w:val="3"/>
          </w:tcPr>
          <w:p w14:paraId="7746C974" w14:textId="21B274DB" w:rsidR="00032146" w:rsidRPr="00F55492" w:rsidRDefault="00B16FAD">
            <w:pPr>
              <w:pStyle w:val="a0"/>
              <w:ind w:firstLine="0"/>
            </w:pPr>
            <w:r w:rsidRPr="00B16FAD">
              <w:t>И</w:t>
            </w:r>
            <w:r w:rsidR="00032146" w:rsidRPr="00B16FAD">
              <w:t>.</w:t>
            </w:r>
            <w:r>
              <w:t>В</w:t>
            </w:r>
            <w:r w:rsidR="00032146" w:rsidRPr="00B16FAD">
              <w:t>.</w:t>
            </w:r>
            <w:r>
              <w:t xml:space="preserve"> </w:t>
            </w:r>
            <w:r w:rsidRPr="00B16FAD">
              <w:t>Кукунин</w:t>
            </w:r>
          </w:p>
        </w:tc>
      </w:tr>
      <w:tr w:rsidR="00032146" w14:paraId="4CE2887E" w14:textId="77777777" w:rsidTr="00540A05">
        <w:trPr>
          <w:trHeight w:val="423"/>
        </w:trPr>
        <w:tc>
          <w:tcPr>
            <w:tcW w:w="2322" w:type="dxa"/>
          </w:tcPr>
          <w:p w14:paraId="58CF0F6C" w14:textId="77777777" w:rsidR="00032146" w:rsidRPr="006F3777" w:rsidRDefault="00032146">
            <w:pPr>
              <w:pStyle w:val="a0"/>
              <w:jc w:val="center"/>
              <w:rPr>
                <w:color w:val="FF0000"/>
              </w:rPr>
            </w:pPr>
          </w:p>
        </w:tc>
        <w:tc>
          <w:tcPr>
            <w:tcW w:w="2547" w:type="dxa"/>
          </w:tcPr>
          <w:p w14:paraId="1A8F7EC6" w14:textId="77777777" w:rsidR="00032146" w:rsidRPr="006F3777" w:rsidRDefault="00032146">
            <w:pPr>
              <w:pStyle w:val="a0"/>
              <w:jc w:val="center"/>
              <w:rPr>
                <w:color w:val="FF0000"/>
              </w:rPr>
            </w:pPr>
          </w:p>
        </w:tc>
        <w:tc>
          <w:tcPr>
            <w:tcW w:w="1495" w:type="dxa"/>
          </w:tcPr>
          <w:p w14:paraId="0DFF31EC" w14:textId="77777777" w:rsidR="00032146" w:rsidRPr="00915235" w:rsidRDefault="00032146">
            <w:pPr>
              <w:pStyle w:val="a0"/>
              <w:ind w:firstLine="0"/>
            </w:pPr>
            <w:r>
              <w:t>«_____»</w:t>
            </w:r>
          </w:p>
        </w:tc>
        <w:tc>
          <w:tcPr>
            <w:tcW w:w="2717" w:type="dxa"/>
            <w:gridSpan w:val="3"/>
          </w:tcPr>
          <w:p w14:paraId="122AE2DC" w14:textId="77777777" w:rsidR="00032146" w:rsidRPr="00915235" w:rsidRDefault="00032146">
            <w:pPr>
              <w:pStyle w:val="a0"/>
              <w:ind w:firstLine="0"/>
            </w:pPr>
            <w:r>
              <w:t>________________</w:t>
            </w:r>
          </w:p>
        </w:tc>
        <w:tc>
          <w:tcPr>
            <w:tcW w:w="1396" w:type="dxa"/>
          </w:tcPr>
          <w:p w14:paraId="124DC746" w14:textId="6915108C" w:rsidR="00032146" w:rsidRPr="00915235" w:rsidRDefault="00032146">
            <w:pPr>
              <w:pStyle w:val="a0"/>
              <w:ind w:firstLine="0"/>
            </w:pPr>
            <w:r>
              <w:t>202</w:t>
            </w:r>
            <w:r w:rsidR="007F2368">
              <w:t>6</w:t>
            </w:r>
            <w:r w:rsidR="00827B62">
              <w:t xml:space="preserve"> </w:t>
            </w:r>
            <w:r>
              <w:t>г.</w:t>
            </w:r>
          </w:p>
        </w:tc>
      </w:tr>
      <w:tr w:rsidR="00032146" w14:paraId="416F9BA9" w14:textId="77777777">
        <w:trPr>
          <w:trHeight w:val="3402"/>
        </w:trPr>
        <w:tc>
          <w:tcPr>
            <w:tcW w:w="10477" w:type="dxa"/>
            <w:gridSpan w:val="7"/>
            <w:vAlign w:val="bottom"/>
          </w:tcPr>
          <w:p w14:paraId="299B2F3A" w14:textId="1CA137E6" w:rsidR="00032146" w:rsidRPr="00793EC3" w:rsidRDefault="00032146">
            <w:pPr>
              <w:pStyle w:val="a0"/>
              <w:ind w:firstLine="0"/>
              <w:jc w:val="center"/>
              <w:rPr>
                <w:lang w:val="en-US"/>
              </w:rPr>
            </w:pPr>
            <w:r>
              <w:t>Орск 202</w:t>
            </w:r>
            <w:r w:rsidR="007F2368">
              <w:t>6</w:t>
            </w:r>
          </w:p>
        </w:tc>
      </w:tr>
    </w:tbl>
    <w:p w14:paraId="71B38932" w14:textId="77777777" w:rsidR="00EE18FF" w:rsidRPr="00E63433" w:rsidRDefault="00EE18FF" w:rsidP="00032146">
      <w:pPr>
        <w:spacing w:after="0" w:line="240" w:lineRule="auto"/>
        <w:sectPr w:rsidR="00EE18FF" w:rsidRPr="00E63433" w:rsidSect="00C90116">
          <w:headerReference w:type="default" r:id="rId8"/>
          <w:pgSz w:w="11906" w:h="16838"/>
          <w:pgMar w:top="284" w:right="284" w:bottom="284" w:left="1134" w:header="284" w:footer="284" w:gutter="0"/>
          <w:cols w:space="708"/>
          <w:docGrid w:linePitch="381"/>
        </w:sectPr>
      </w:pPr>
    </w:p>
    <w:tbl>
      <w:tblPr>
        <w:tblStyle w:val="af1"/>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56"/>
        <w:gridCol w:w="2379"/>
      </w:tblGrid>
      <w:tr w:rsidR="00B16FAD" w14:paraId="1ABC9E27" w14:textId="77777777">
        <w:trPr>
          <w:trHeight w:val="837"/>
          <w:jc w:val="right"/>
        </w:trPr>
        <w:tc>
          <w:tcPr>
            <w:tcW w:w="4647" w:type="dxa"/>
            <w:gridSpan w:val="2"/>
          </w:tcPr>
          <w:p w14:paraId="554BD20F" w14:textId="77777777" w:rsidR="00B16FAD" w:rsidRPr="00B16FAD" w:rsidRDefault="00B16FAD">
            <w:pPr>
              <w:rPr>
                <w:sz w:val="24"/>
                <w:szCs w:val="24"/>
              </w:rPr>
            </w:pPr>
            <w:r w:rsidRPr="00B16FAD">
              <w:rPr>
                <w:sz w:val="24"/>
                <w:szCs w:val="24"/>
              </w:rPr>
              <w:lastRenderedPageBreak/>
              <w:t xml:space="preserve">Утверждаю </w:t>
            </w:r>
          </w:p>
          <w:p w14:paraId="58C665E9" w14:textId="77777777" w:rsidR="00B16FAD" w:rsidRPr="00B16FAD" w:rsidRDefault="00B16FAD">
            <w:pPr>
              <w:rPr>
                <w:sz w:val="24"/>
                <w:szCs w:val="24"/>
              </w:rPr>
            </w:pPr>
            <w:r w:rsidRPr="00B16FAD">
              <w:rPr>
                <w:sz w:val="24"/>
                <w:szCs w:val="24"/>
              </w:rPr>
              <w:t xml:space="preserve">председатель ПЦК дисциплин профессионального цикла </w:t>
            </w:r>
          </w:p>
          <w:p w14:paraId="4E407B07" w14:textId="77777777" w:rsidR="00B16FAD" w:rsidRDefault="00B16FAD">
            <w:pPr>
              <w:tabs>
                <w:tab w:val="right" w:pos="5199"/>
              </w:tabs>
              <w:rPr>
                <w:sz w:val="16"/>
                <w:szCs w:val="16"/>
              </w:rPr>
            </w:pPr>
          </w:p>
        </w:tc>
      </w:tr>
      <w:tr w:rsidR="00B16FAD" w14:paraId="1CFECCCA" w14:textId="77777777">
        <w:trPr>
          <w:trHeight w:val="535"/>
          <w:jc w:val="right"/>
        </w:trPr>
        <w:tc>
          <w:tcPr>
            <w:tcW w:w="2268" w:type="dxa"/>
            <w:hideMark/>
          </w:tcPr>
          <w:p w14:paraId="510BF324" w14:textId="77777777" w:rsidR="00B16FAD" w:rsidRDefault="00B16FAD">
            <w:pPr>
              <w:tabs>
                <w:tab w:val="right" w:pos="2335"/>
              </w:tabs>
            </w:pPr>
            <w:r>
              <w:t>________________</w:t>
            </w:r>
            <w:r>
              <w:tab/>
            </w:r>
          </w:p>
          <w:p w14:paraId="527B9607" w14:textId="77777777" w:rsidR="00B16FAD" w:rsidRDefault="00B16FAD" w:rsidP="00D0631F">
            <w:pPr>
              <w:rPr>
                <w:highlight w:val="yellow"/>
              </w:rPr>
            </w:pPr>
            <w:r>
              <w:rPr>
                <w:sz w:val="16"/>
                <w:szCs w:val="16"/>
              </w:rPr>
              <w:t xml:space="preserve">                        подпись</w:t>
            </w:r>
          </w:p>
        </w:tc>
        <w:tc>
          <w:tcPr>
            <w:tcW w:w="2379" w:type="dxa"/>
          </w:tcPr>
          <w:p w14:paraId="6A375E3C" w14:textId="77777777" w:rsidR="00B16FAD" w:rsidRPr="00B16FAD" w:rsidRDefault="00B16FAD">
            <w:pPr>
              <w:rPr>
                <w:sz w:val="24"/>
                <w:szCs w:val="24"/>
                <w:u w:val="single"/>
              </w:rPr>
            </w:pPr>
            <w:r w:rsidRPr="00B16FAD">
              <w:rPr>
                <w:sz w:val="24"/>
                <w:szCs w:val="24"/>
                <w:u w:val="single"/>
              </w:rPr>
              <w:t xml:space="preserve">А.Н. </w:t>
            </w:r>
            <w:r w:rsidRPr="00826038">
              <w:rPr>
                <w:sz w:val="24"/>
                <w:szCs w:val="24"/>
                <w:u w:val="single"/>
              </w:rPr>
              <w:t>Макатаева</w:t>
            </w:r>
          </w:p>
          <w:p w14:paraId="69271FE0" w14:textId="77777777" w:rsidR="00B16FAD" w:rsidRDefault="00B16FAD">
            <w:pPr>
              <w:jc w:val="center"/>
              <w:rPr>
                <w:sz w:val="16"/>
                <w:szCs w:val="16"/>
              </w:rPr>
            </w:pPr>
          </w:p>
        </w:tc>
      </w:tr>
      <w:tr w:rsidR="00B16FAD" w14:paraId="6EABB472" w14:textId="77777777">
        <w:trPr>
          <w:trHeight w:val="263"/>
          <w:jc w:val="right"/>
        </w:trPr>
        <w:tc>
          <w:tcPr>
            <w:tcW w:w="4647" w:type="dxa"/>
            <w:gridSpan w:val="2"/>
            <w:hideMark/>
          </w:tcPr>
          <w:p w14:paraId="760310E2" w14:textId="77777777" w:rsidR="00B16FAD" w:rsidRPr="00826038" w:rsidRDefault="00B16FAD">
            <w:pPr>
              <w:spacing w:line="360" w:lineRule="auto"/>
              <w:rPr>
                <w:sz w:val="24"/>
                <w:szCs w:val="24"/>
                <w:highlight w:val="yellow"/>
              </w:rPr>
            </w:pPr>
            <w:r w:rsidRPr="00826038">
              <w:rPr>
                <w:sz w:val="24"/>
                <w:szCs w:val="24"/>
              </w:rPr>
              <w:t>«___</w:t>
            </w:r>
            <w:proofErr w:type="gramStart"/>
            <w:r w:rsidRPr="00826038">
              <w:rPr>
                <w:sz w:val="24"/>
                <w:szCs w:val="24"/>
              </w:rPr>
              <w:t>_»  _</w:t>
            </w:r>
            <w:proofErr w:type="gramEnd"/>
            <w:r w:rsidRPr="00826038">
              <w:rPr>
                <w:sz w:val="24"/>
                <w:szCs w:val="24"/>
              </w:rPr>
              <w:t>________________    2026 г.</w:t>
            </w:r>
          </w:p>
        </w:tc>
      </w:tr>
    </w:tbl>
    <w:p w14:paraId="4C366D7A" w14:textId="4E957A0C" w:rsidR="00B16FAD" w:rsidRPr="00D0631F" w:rsidRDefault="00B16FAD" w:rsidP="0059364C">
      <w:pPr>
        <w:spacing w:after="0" w:line="360" w:lineRule="auto"/>
        <w:rPr>
          <w:sz w:val="20"/>
          <w:szCs w:val="20"/>
        </w:rPr>
      </w:pPr>
      <w:r w:rsidRPr="00826038">
        <w:rPr>
          <w:sz w:val="24"/>
          <w:szCs w:val="24"/>
        </w:rPr>
        <w:t xml:space="preserve"> </w:t>
      </w:r>
    </w:p>
    <w:p w14:paraId="5F12C918" w14:textId="77777777" w:rsidR="00B16FAD" w:rsidRPr="00D27D1B" w:rsidRDefault="00B16FAD" w:rsidP="0059364C">
      <w:pPr>
        <w:pStyle w:val="af6"/>
        <w:ind w:left="6480" w:hanging="6480"/>
        <w:jc w:val="center"/>
        <w:rPr>
          <w:b/>
          <w:sz w:val="32"/>
          <w:szCs w:val="32"/>
        </w:rPr>
      </w:pPr>
      <w:r w:rsidRPr="00D27D1B">
        <w:rPr>
          <w:b/>
          <w:sz w:val="32"/>
          <w:szCs w:val="32"/>
        </w:rPr>
        <w:t>ЗАДАНИЕ</w:t>
      </w:r>
    </w:p>
    <w:p w14:paraId="6EB98D82" w14:textId="77777777" w:rsidR="00B16FAD" w:rsidRPr="00D0631F" w:rsidRDefault="00B16FAD" w:rsidP="0059364C">
      <w:pPr>
        <w:spacing w:after="0"/>
        <w:rPr>
          <w:sz w:val="20"/>
          <w:szCs w:val="20"/>
        </w:rPr>
      </w:pPr>
      <w:r w:rsidRPr="00D27D1B">
        <w:t xml:space="preserve"> </w:t>
      </w:r>
    </w:p>
    <w:p w14:paraId="68003130" w14:textId="66CA0803" w:rsidR="00B16FAD" w:rsidRPr="004F0A98" w:rsidRDefault="00B16FAD" w:rsidP="00D0631F">
      <w:pPr>
        <w:spacing w:after="120"/>
        <w:jc w:val="center"/>
        <w:rPr>
          <w:b/>
          <w:bCs/>
        </w:rPr>
      </w:pPr>
      <w:bookmarkStart w:id="0" w:name="_Toc221608874"/>
      <w:r w:rsidRPr="004F0A98">
        <w:rPr>
          <w:b/>
          <w:bCs/>
        </w:rPr>
        <w:t>на выполнение курсовой работы</w:t>
      </w:r>
      <w:bookmarkEnd w:id="0"/>
      <w:r w:rsidR="0059364C">
        <w:rPr>
          <w:b/>
          <w:bCs/>
        </w:rPr>
        <w:t xml:space="preserve"> </w:t>
      </w:r>
    </w:p>
    <w:p w14:paraId="6A6BF4AC" w14:textId="60A61F6E" w:rsidR="00B16FAD" w:rsidRPr="00B16FAD" w:rsidRDefault="00B16FAD" w:rsidP="00826038">
      <w:pPr>
        <w:spacing w:after="0" w:line="240" w:lineRule="auto"/>
        <w:jc w:val="both"/>
        <w:rPr>
          <w:sz w:val="24"/>
          <w:szCs w:val="24"/>
        </w:rPr>
      </w:pPr>
      <w:r w:rsidRPr="00B16FAD">
        <w:rPr>
          <w:sz w:val="24"/>
          <w:szCs w:val="24"/>
        </w:rPr>
        <w:t xml:space="preserve">студенту </w:t>
      </w:r>
      <w:r w:rsidR="0059364C" w:rsidRPr="0059364C">
        <w:rPr>
          <w:sz w:val="24"/>
          <w:szCs w:val="24"/>
        </w:rPr>
        <w:t>_____</w:t>
      </w:r>
      <w:proofErr w:type="spellStart"/>
      <w:r w:rsidRPr="00B16FAD">
        <w:rPr>
          <w:sz w:val="24"/>
          <w:szCs w:val="24"/>
          <w:u w:val="single"/>
        </w:rPr>
        <w:t>Кукунину</w:t>
      </w:r>
      <w:proofErr w:type="spellEnd"/>
      <w:r w:rsidRPr="00B16FAD">
        <w:rPr>
          <w:sz w:val="24"/>
          <w:szCs w:val="24"/>
          <w:u w:val="single"/>
        </w:rPr>
        <w:t xml:space="preserve"> Илье Владимировичу</w:t>
      </w:r>
      <w:r w:rsidR="0059364C" w:rsidRPr="0059364C">
        <w:rPr>
          <w:sz w:val="24"/>
          <w:szCs w:val="24"/>
        </w:rPr>
        <w:t>__________________________________________</w:t>
      </w:r>
    </w:p>
    <w:p w14:paraId="4A965C73" w14:textId="77777777" w:rsidR="00B16FAD" w:rsidRPr="009B10EF" w:rsidRDefault="00B16FAD" w:rsidP="00D0631F">
      <w:pPr>
        <w:spacing w:after="0" w:line="240" w:lineRule="auto"/>
        <w:jc w:val="center"/>
        <w:rPr>
          <w:sz w:val="16"/>
          <w:szCs w:val="16"/>
        </w:rPr>
      </w:pPr>
      <w:r w:rsidRPr="009B10EF">
        <w:rPr>
          <w:sz w:val="16"/>
          <w:szCs w:val="16"/>
        </w:rPr>
        <w:t>фамилия, имя, отчество</w:t>
      </w:r>
    </w:p>
    <w:p w14:paraId="05658C2F" w14:textId="77777777" w:rsidR="00B16FAD" w:rsidRPr="00B16FAD" w:rsidRDefault="00B16FAD" w:rsidP="00A36E8E">
      <w:pPr>
        <w:spacing w:after="0" w:line="360" w:lineRule="auto"/>
        <w:jc w:val="both"/>
        <w:rPr>
          <w:sz w:val="24"/>
          <w:szCs w:val="24"/>
        </w:rPr>
      </w:pPr>
      <w:r w:rsidRPr="00B16FAD">
        <w:rPr>
          <w:sz w:val="24"/>
          <w:szCs w:val="24"/>
        </w:rPr>
        <w:t>по специальности ___</w:t>
      </w:r>
      <w:r w:rsidRPr="00B16FAD">
        <w:rPr>
          <w:sz w:val="24"/>
          <w:szCs w:val="24"/>
          <w:u w:val="single"/>
        </w:rPr>
        <w:t>09.02.07 Информационные системы и программирование</w:t>
      </w:r>
      <w:r w:rsidRPr="00B16FAD">
        <w:rPr>
          <w:sz w:val="24"/>
          <w:szCs w:val="24"/>
        </w:rPr>
        <w:t>_______________</w:t>
      </w:r>
    </w:p>
    <w:p w14:paraId="23BFA9D6" w14:textId="77777777" w:rsidR="00B16FAD" w:rsidRPr="00B16FAD" w:rsidRDefault="00B16FAD" w:rsidP="00A36E8E">
      <w:pPr>
        <w:spacing w:after="0" w:line="360" w:lineRule="auto"/>
        <w:jc w:val="both"/>
        <w:rPr>
          <w:sz w:val="24"/>
          <w:szCs w:val="24"/>
        </w:rPr>
      </w:pPr>
      <w:r w:rsidRPr="00B16FAD">
        <w:rPr>
          <w:sz w:val="24"/>
          <w:szCs w:val="24"/>
        </w:rPr>
        <w:t>по междисциплинарному курсу __</w:t>
      </w:r>
      <w:r w:rsidRPr="00B16FAD">
        <w:rPr>
          <w:sz w:val="24"/>
          <w:szCs w:val="24"/>
          <w:u w:val="single"/>
        </w:rPr>
        <w:t>Технология разработки программного обеспечения</w:t>
      </w:r>
      <w:r w:rsidRPr="00B16FAD">
        <w:rPr>
          <w:sz w:val="24"/>
          <w:szCs w:val="24"/>
        </w:rPr>
        <w:t>_________</w:t>
      </w:r>
    </w:p>
    <w:p w14:paraId="0AE34A84" w14:textId="77777777" w:rsidR="00B16FAD" w:rsidRPr="009B10EF" w:rsidRDefault="00B16FAD" w:rsidP="00B16FAD">
      <w:pPr>
        <w:pStyle w:val="af4"/>
        <w:numPr>
          <w:ilvl w:val="0"/>
          <w:numId w:val="4"/>
        </w:numPr>
        <w:tabs>
          <w:tab w:val="clear" w:pos="720"/>
          <w:tab w:val="num" w:pos="360"/>
        </w:tabs>
        <w:spacing w:before="120" w:line="360" w:lineRule="auto"/>
        <w:ind w:left="0" w:firstLine="0"/>
        <w:rPr>
          <w:sz w:val="24"/>
        </w:rPr>
      </w:pPr>
      <w:r w:rsidRPr="009B10EF">
        <w:rPr>
          <w:sz w:val="24"/>
        </w:rPr>
        <w:t>Тема работы: ___</w:t>
      </w:r>
      <w:r w:rsidRPr="00542BAF">
        <w:rPr>
          <w:sz w:val="24"/>
          <w:u w:val="single"/>
        </w:rPr>
        <w:t>Разработка к</w:t>
      </w:r>
      <w:r w:rsidRPr="009B10EF">
        <w:rPr>
          <w:sz w:val="24"/>
          <w:u w:val="single"/>
        </w:rPr>
        <w:t>омпьютерно</w:t>
      </w:r>
      <w:r>
        <w:rPr>
          <w:sz w:val="24"/>
          <w:u w:val="single"/>
        </w:rPr>
        <w:t xml:space="preserve">й </w:t>
      </w:r>
      <w:r w:rsidRPr="009B10EF">
        <w:rPr>
          <w:sz w:val="24"/>
          <w:u w:val="single"/>
        </w:rPr>
        <w:t xml:space="preserve">игры </w:t>
      </w:r>
      <w:r>
        <w:rPr>
          <w:sz w:val="24"/>
          <w:u w:val="single"/>
        </w:rPr>
        <w:t>«Стрельба по шарикам»</w:t>
      </w:r>
      <w:r w:rsidRPr="009B10EF">
        <w:rPr>
          <w:sz w:val="24"/>
        </w:rPr>
        <w:t xml:space="preserve"> _____________</w:t>
      </w:r>
      <w:r>
        <w:rPr>
          <w:sz w:val="24"/>
        </w:rPr>
        <w:t>___</w:t>
      </w:r>
    </w:p>
    <w:p w14:paraId="4CAE6047" w14:textId="77777777" w:rsidR="00B16FAD" w:rsidRPr="009B10EF" w:rsidRDefault="00B16FAD" w:rsidP="00B16FAD">
      <w:pPr>
        <w:pStyle w:val="af4"/>
        <w:numPr>
          <w:ilvl w:val="0"/>
          <w:numId w:val="4"/>
        </w:numPr>
        <w:tabs>
          <w:tab w:val="clear" w:pos="720"/>
          <w:tab w:val="num" w:pos="360"/>
        </w:tabs>
        <w:spacing w:before="120" w:line="360" w:lineRule="auto"/>
        <w:ind w:left="0" w:firstLine="0"/>
        <w:rPr>
          <w:sz w:val="24"/>
        </w:rPr>
      </w:pPr>
      <w:r w:rsidRPr="009B10EF">
        <w:rPr>
          <w:sz w:val="24"/>
        </w:rPr>
        <w:t>Срок сдачи студентом работы «</w:t>
      </w:r>
      <w:r>
        <w:rPr>
          <w:sz w:val="24"/>
        </w:rPr>
        <w:t>13</w:t>
      </w:r>
      <w:r w:rsidRPr="009B10EF">
        <w:rPr>
          <w:sz w:val="24"/>
        </w:rPr>
        <w:t>» __</w:t>
      </w:r>
      <w:r w:rsidRPr="009B10EF">
        <w:rPr>
          <w:sz w:val="24"/>
          <w:u w:val="single"/>
        </w:rPr>
        <w:t>июня</w:t>
      </w:r>
      <w:r w:rsidRPr="009B10EF">
        <w:rPr>
          <w:sz w:val="24"/>
        </w:rPr>
        <w:t xml:space="preserve">____ </w:t>
      </w:r>
      <w:r w:rsidRPr="009B10EF">
        <w:rPr>
          <w:sz w:val="24"/>
          <w:u w:val="single"/>
        </w:rPr>
        <w:t>202</w:t>
      </w:r>
      <w:r>
        <w:rPr>
          <w:sz w:val="24"/>
          <w:u w:val="single"/>
        </w:rPr>
        <w:t>6</w:t>
      </w:r>
      <w:r w:rsidRPr="009B10EF">
        <w:rPr>
          <w:sz w:val="24"/>
        </w:rPr>
        <w:t xml:space="preserve"> г.</w:t>
      </w:r>
    </w:p>
    <w:p w14:paraId="58B051B8" w14:textId="00498D46" w:rsidR="00B16FAD" w:rsidRPr="009B10EF" w:rsidRDefault="00B16FAD" w:rsidP="00B16FAD">
      <w:pPr>
        <w:pStyle w:val="af4"/>
        <w:numPr>
          <w:ilvl w:val="0"/>
          <w:numId w:val="4"/>
        </w:numPr>
        <w:tabs>
          <w:tab w:val="clear" w:pos="720"/>
          <w:tab w:val="num" w:pos="360"/>
        </w:tabs>
        <w:spacing w:before="120" w:line="360" w:lineRule="auto"/>
        <w:ind w:left="0" w:firstLine="0"/>
        <w:rPr>
          <w:sz w:val="24"/>
        </w:rPr>
      </w:pPr>
      <w:r w:rsidRPr="009B10EF">
        <w:rPr>
          <w:sz w:val="24"/>
        </w:rPr>
        <w:t>Цель и задачи работы __</w:t>
      </w:r>
      <w:r w:rsidRPr="009B10EF">
        <w:rPr>
          <w:sz w:val="24"/>
          <w:u w:val="single"/>
        </w:rPr>
        <w:t xml:space="preserve">Программно смоделировать </w:t>
      </w:r>
      <w:r>
        <w:rPr>
          <w:sz w:val="24"/>
          <w:u w:val="single"/>
        </w:rPr>
        <w:t xml:space="preserve">компьютерную игру для проверки внимательности и скорости реакции </w:t>
      </w:r>
      <w:r w:rsidR="002933F1">
        <w:rPr>
          <w:sz w:val="24"/>
          <w:u w:val="single"/>
        </w:rPr>
        <w:t xml:space="preserve">пользователя </w:t>
      </w:r>
      <w:r w:rsidR="002933F1" w:rsidRPr="009B10EF">
        <w:rPr>
          <w:sz w:val="24"/>
        </w:rPr>
        <w:t>_</w:t>
      </w:r>
      <w:r w:rsidRPr="009B10EF">
        <w:rPr>
          <w:sz w:val="24"/>
        </w:rPr>
        <w:t>____________________________</w:t>
      </w:r>
      <w:r>
        <w:rPr>
          <w:sz w:val="24"/>
        </w:rPr>
        <w:t>__________</w:t>
      </w:r>
      <w:r w:rsidR="00D0631F">
        <w:rPr>
          <w:sz w:val="24"/>
        </w:rPr>
        <w:t>_</w:t>
      </w:r>
    </w:p>
    <w:p w14:paraId="7F3BD615" w14:textId="0E071D2F" w:rsidR="00B16FAD" w:rsidRPr="00333454" w:rsidRDefault="00B16FAD" w:rsidP="00B16FAD">
      <w:pPr>
        <w:pStyle w:val="af4"/>
        <w:numPr>
          <w:ilvl w:val="0"/>
          <w:numId w:val="4"/>
        </w:numPr>
        <w:tabs>
          <w:tab w:val="clear" w:pos="720"/>
          <w:tab w:val="num" w:pos="360"/>
        </w:tabs>
        <w:spacing w:before="120" w:line="360" w:lineRule="auto"/>
        <w:ind w:left="0" w:firstLine="0"/>
        <w:rPr>
          <w:sz w:val="24"/>
        </w:rPr>
      </w:pPr>
      <w:r w:rsidRPr="00333454">
        <w:rPr>
          <w:sz w:val="24"/>
        </w:rPr>
        <w:t>Исходные данные к работе: __</w:t>
      </w:r>
      <w:r w:rsidRPr="00333454">
        <w:rPr>
          <w:sz w:val="24"/>
          <w:u w:val="single"/>
        </w:rPr>
        <w:t xml:space="preserve">Учебники и интернет-источники по </w:t>
      </w:r>
      <w:r>
        <w:rPr>
          <w:sz w:val="24"/>
          <w:u w:val="single"/>
        </w:rPr>
        <w:t>технологии разработки программного обеспечения</w:t>
      </w:r>
      <w:r w:rsidRPr="00333454">
        <w:rPr>
          <w:sz w:val="24"/>
          <w:u w:val="single"/>
        </w:rPr>
        <w:t xml:space="preserve"> </w:t>
      </w:r>
      <w:r>
        <w:rPr>
          <w:sz w:val="24"/>
          <w:u w:val="single"/>
        </w:rPr>
        <w:t>и программирования на языке С</w:t>
      </w:r>
      <w:r w:rsidRPr="00D16579">
        <w:rPr>
          <w:sz w:val="24"/>
          <w:u w:val="single"/>
        </w:rPr>
        <w:t>#</w:t>
      </w:r>
      <w:r>
        <w:rPr>
          <w:sz w:val="24"/>
        </w:rPr>
        <w:t>_____________________________</w:t>
      </w:r>
      <w:r w:rsidR="00D0631F">
        <w:rPr>
          <w:sz w:val="24"/>
        </w:rPr>
        <w:t>_</w:t>
      </w:r>
      <w:r>
        <w:rPr>
          <w:sz w:val="24"/>
          <w:u w:val="single"/>
        </w:rPr>
        <w:t xml:space="preserve"> </w:t>
      </w:r>
    </w:p>
    <w:p w14:paraId="3590E674" w14:textId="66257D1C" w:rsidR="00B16FAD" w:rsidRPr="00333454" w:rsidRDefault="00B16FAD" w:rsidP="00B16FAD">
      <w:pPr>
        <w:pStyle w:val="af8"/>
        <w:numPr>
          <w:ilvl w:val="0"/>
          <w:numId w:val="4"/>
        </w:numPr>
        <w:tabs>
          <w:tab w:val="clear" w:pos="720"/>
          <w:tab w:val="left" w:pos="284"/>
          <w:tab w:val="num" w:pos="851"/>
        </w:tabs>
        <w:spacing w:before="120" w:beforeAutospacing="0" w:after="0" w:afterAutospacing="0" w:line="360" w:lineRule="auto"/>
        <w:ind w:left="0" w:firstLine="0"/>
        <w:jc w:val="both"/>
        <w:rPr>
          <w:u w:val="single"/>
        </w:rPr>
      </w:pPr>
      <w:r w:rsidRPr="00333454">
        <w:t xml:space="preserve">Перечень вопросов, подлежащих разработке: </w:t>
      </w:r>
      <w:r w:rsidRPr="00333454">
        <w:rPr>
          <w:u w:val="single"/>
        </w:rPr>
        <w:t xml:space="preserve"> а) </w:t>
      </w:r>
      <w:r>
        <w:rPr>
          <w:u w:val="single"/>
        </w:rPr>
        <w:t>изучить предметную область, выполнить анализ требований к программному обеспечению, составить техническое задание на разработку</w:t>
      </w:r>
      <w:r w:rsidRPr="00333454">
        <w:rPr>
          <w:u w:val="single"/>
        </w:rPr>
        <w:t xml:space="preserve">; б) </w:t>
      </w:r>
      <w:r>
        <w:rPr>
          <w:u w:val="single"/>
        </w:rPr>
        <w:t xml:space="preserve">выполнить проектирование системы с помощью </w:t>
      </w:r>
      <w:r>
        <w:rPr>
          <w:u w:val="single"/>
          <w:lang w:val="en-US"/>
        </w:rPr>
        <w:t>CASE</w:t>
      </w:r>
      <w:r w:rsidRPr="001524B5">
        <w:rPr>
          <w:u w:val="single"/>
        </w:rPr>
        <w:t>-</w:t>
      </w:r>
      <w:r>
        <w:rPr>
          <w:u w:val="single"/>
        </w:rPr>
        <w:t xml:space="preserve">средств; в) для решения поставленной задачи реализовать оконное приложение на языке </w:t>
      </w:r>
      <w:r>
        <w:rPr>
          <w:u w:val="single"/>
          <w:lang w:val="en-US"/>
        </w:rPr>
        <w:t>C</w:t>
      </w:r>
      <w:r w:rsidRPr="001524B5">
        <w:rPr>
          <w:u w:val="single"/>
        </w:rPr>
        <w:t>#</w:t>
      </w:r>
      <w:r>
        <w:rPr>
          <w:u w:val="single"/>
        </w:rPr>
        <w:t xml:space="preserve"> и протестировать его; г) сформулировать предложения по внедрению, эксплуатации и сопровождению разработанного программного обеспечения. </w:t>
      </w:r>
      <w:r w:rsidRPr="00333454">
        <w:rPr>
          <w:u w:val="single"/>
        </w:rPr>
        <w:t xml:space="preserve"> Сделать выводы по результатам проделанной работы </w:t>
      </w:r>
      <w:r w:rsidRPr="00333454">
        <w:t>_______</w:t>
      </w:r>
      <w:r>
        <w:t>__________________</w:t>
      </w:r>
    </w:p>
    <w:p w14:paraId="12E5CFAD" w14:textId="77777777" w:rsidR="00B16FAD" w:rsidRPr="00B16FAD" w:rsidRDefault="00B16FAD" w:rsidP="00B16FAD">
      <w:pPr>
        <w:pStyle w:val="ac"/>
        <w:numPr>
          <w:ilvl w:val="0"/>
          <w:numId w:val="4"/>
        </w:numPr>
        <w:tabs>
          <w:tab w:val="clear" w:pos="720"/>
          <w:tab w:val="left" w:pos="284"/>
        </w:tabs>
        <w:spacing w:before="120" w:after="0" w:line="360" w:lineRule="auto"/>
        <w:ind w:left="0" w:firstLine="0"/>
        <w:jc w:val="both"/>
        <w:rPr>
          <w:sz w:val="24"/>
          <w:szCs w:val="24"/>
        </w:rPr>
      </w:pPr>
      <w:r w:rsidRPr="00B16FAD">
        <w:rPr>
          <w:sz w:val="24"/>
          <w:szCs w:val="24"/>
        </w:rPr>
        <w:t xml:space="preserve">Перечень графического (иллюстративного) материала: </w:t>
      </w:r>
      <w:r w:rsidRPr="00B16FAD">
        <w:rPr>
          <w:sz w:val="24"/>
          <w:szCs w:val="24"/>
          <w:u w:val="single"/>
        </w:rPr>
        <w:t>таблицы, графики, рисунки, схемы, отражающие теоретический материал и программную реализацию поставленной задачи</w:t>
      </w:r>
      <w:r w:rsidRPr="00B16FAD">
        <w:rPr>
          <w:sz w:val="24"/>
          <w:szCs w:val="24"/>
        </w:rPr>
        <w:t>____</w:t>
      </w:r>
    </w:p>
    <w:p w14:paraId="155CEA08" w14:textId="77777777" w:rsidR="00B16FAD" w:rsidRPr="009B10EF" w:rsidRDefault="00B16FAD" w:rsidP="0059364C">
      <w:pPr>
        <w:pStyle w:val="af4"/>
        <w:spacing w:line="360" w:lineRule="auto"/>
        <w:rPr>
          <w:sz w:val="24"/>
        </w:rPr>
      </w:pPr>
    </w:p>
    <w:p w14:paraId="0DA02ABD" w14:textId="77777777" w:rsidR="00D0631F" w:rsidRPr="00B16FAD" w:rsidRDefault="00D0631F" w:rsidP="0059364C">
      <w:pPr>
        <w:pStyle w:val="af4"/>
        <w:spacing w:line="360" w:lineRule="auto"/>
        <w:rPr>
          <w:sz w:val="24"/>
          <w:szCs w:val="24"/>
        </w:rPr>
      </w:pPr>
    </w:p>
    <w:p w14:paraId="3ED221A9" w14:textId="77777777" w:rsidR="00B16FAD" w:rsidRPr="00B16FAD" w:rsidRDefault="00B16FAD" w:rsidP="00D0631F">
      <w:pPr>
        <w:spacing w:after="0" w:line="240" w:lineRule="auto"/>
        <w:jc w:val="both"/>
        <w:rPr>
          <w:sz w:val="24"/>
          <w:szCs w:val="24"/>
        </w:rPr>
      </w:pPr>
      <w:r w:rsidRPr="00B16FAD">
        <w:rPr>
          <w:sz w:val="24"/>
          <w:szCs w:val="24"/>
        </w:rPr>
        <w:t>Дата выдачи и получения задания</w:t>
      </w:r>
    </w:p>
    <w:p w14:paraId="1E622358" w14:textId="460C7590" w:rsidR="00B16FAD" w:rsidRPr="00B16FAD" w:rsidRDefault="00B16FAD" w:rsidP="00826038">
      <w:pPr>
        <w:spacing w:after="0" w:line="240" w:lineRule="auto"/>
        <w:jc w:val="both"/>
        <w:rPr>
          <w:sz w:val="24"/>
          <w:szCs w:val="24"/>
        </w:rPr>
      </w:pPr>
      <w:r w:rsidRPr="00B16FAD">
        <w:rPr>
          <w:sz w:val="24"/>
          <w:szCs w:val="24"/>
        </w:rPr>
        <w:t>Руководитель «</w:t>
      </w:r>
      <w:r w:rsidRPr="00B16FAD">
        <w:rPr>
          <w:sz w:val="24"/>
          <w:szCs w:val="24"/>
          <w:u w:val="single"/>
        </w:rPr>
        <w:t>10</w:t>
      </w:r>
      <w:r w:rsidRPr="00B16FAD">
        <w:rPr>
          <w:sz w:val="24"/>
          <w:szCs w:val="24"/>
        </w:rPr>
        <w:t>» _</w:t>
      </w:r>
      <w:r w:rsidRPr="00B16FAD">
        <w:rPr>
          <w:sz w:val="24"/>
          <w:szCs w:val="24"/>
          <w:u w:val="single"/>
        </w:rPr>
        <w:t>февраля</w:t>
      </w:r>
      <w:r w:rsidRPr="00B16FAD">
        <w:rPr>
          <w:sz w:val="24"/>
          <w:szCs w:val="24"/>
        </w:rPr>
        <w:t xml:space="preserve">_____   </w:t>
      </w:r>
      <w:r w:rsidRPr="00B16FAD">
        <w:rPr>
          <w:sz w:val="24"/>
          <w:szCs w:val="24"/>
          <w:u w:val="single"/>
        </w:rPr>
        <w:t>2026</w:t>
      </w:r>
      <w:r w:rsidRPr="00B16FAD">
        <w:rPr>
          <w:sz w:val="24"/>
          <w:szCs w:val="24"/>
        </w:rPr>
        <w:t xml:space="preserve"> г.  _______________    __</w:t>
      </w:r>
      <w:r w:rsidRPr="00B16FAD">
        <w:rPr>
          <w:sz w:val="24"/>
          <w:szCs w:val="24"/>
          <w:u w:val="single"/>
        </w:rPr>
        <w:t>Ж.В. Михайличенко</w:t>
      </w:r>
      <w:r w:rsidRPr="00B16FAD">
        <w:rPr>
          <w:sz w:val="24"/>
          <w:szCs w:val="24"/>
        </w:rPr>
        <w:t>__</w:t>
      </w:r>
    </w:p>
    <w:p w14:paraId="35F29D5E" w14:textId="77777777" w:rsidR="00B16FAD" w:rsidRPr="00333454" w:rsidRDefault="00B16FAD" w:rsidP="00D0631F">
      <w:pPr>
        <w:spacing w:after="0" w:line="240" w:lineRule="auto"/>
        <w:jc w:val="both"/>
        <w:rPr>
          <w:sz w:val="16"/>
          <w:szCs w:val="16"/>
        </w:rPr>
      </w:pPr>
      <w:r w:rsidRPr="00333454">
        <w:rPr>
          <w:sz w:val="16"/>
          <w:szCs w:val="16"/>
        </w:rPr>
        <w:t xml:space="preserve">                                                                                                                            подпись                                 инициалы, фамилия</w:t>
      </w:r>
    </w:p>
    <w:p w14:paraId="378BF40B" w14:textId="77777777" w:rsidR="00B16FAD" w:rsidRPr="00826038" w:rsidRDefault="00B16FAD" w:rsidP="00D0631F">
      <w:pPr>
        <w:spacing w:after="0" w:line="240" w:lineRule="auto"/>
        <w:jc w:val="both"/>
        <w:rPr>
          <w:sz w:val="24"/>
          <w:szCs w:val="24"/>
        </w:rPr>
      </w:pPr>
    </w:p>
    <w:p w14:paraId="0F1E1C1F" w14:textId="497CC0B1" w:rsidR="00B16FAD" w:rsidRPr="00B16FAD" w:rsidRDefault="00B16FAD" w:rsidP="00826038">
      <w:pPr>
        <w:spacing w:after="0" w:line="240" w:lineRule="auto"/>
        <w:jc w:val="both"/>
        <w:rPr>
          <w:sz w:val="24"/>
          <w:szCs w:val="24"/>
        </w:rPr>
      </w:pPr>
      <w:r w:rsidRPr="00B16FAD">
        <w:rPr>
          <w:sz w:val="24"/>
          <w:szCs w:val="24"/>
        </w:rPr>
        <w:t xml:space="preserve">Студент        </w:t>
      </w:r>
      <w:proofErr w:type="gramStart"/>
      <w:r w:rsidRPr="00B16FAD">
        <w:rPr>
          <w:sz w:val="24"/>
          <w:szCs w:val="24"/>
        </w:rPr>
        <w:t xml:space="preserve">   «</w:t>
      </w:r>
      <w:proofErr w:type="gramEnd"/>
      <w:r w:rsidRPr="00B16FAD">
        <w:rPr>
          <w:sz w:val="24"/>
          <w:szCs w:val="24"/>
          <w:u w:val="single"/>
        </w:rPr>
        <w:t>10</w:t>
      </w:r>
      <w:r w:rsidRPr="00B16FAD">
        <w:rPr>
          <w:sz w:val="24"/>
          <w:szCs w:val="24"/>
        </w:rPr>
        <w:t>» _</w:t>
      </w:r>
      <w:r w:rsidRPr="00B16FAD">
        <w:rPr>
          <w:sz w:val="24"/>
          <w:szCs w:val="24"/>
          <w:u w:val="single"/>
        </w:rPr>
        <w:t>февраля</w:t>
      </w:r>
      <w:r w:rsidRPr="00B16FAD">
        <w:rPr>
          <w:sz w:val="24"/>
          <w:szCs w:val="24"/>
        </w:rPr>
        <w:t xml:space="preserve">_____   </w:t>
      </w:r>
      <w:r w:rsidRPr="00B16FAD">
        <w:rPr>
          <w:sz w:val="24"/>
          <w:szCs w:val="24"/>
          <w:u w:val="single"/>
        </w:rPr>
        <w:t>2026</w:t>
      </w:r>
      <w:r w:rsidRPr="00B16FAD">
        <w:rPr>
          <w:sz w:val="24"/>
          <w:szCs w:val="24"/>
        </w:rPr>
        <w:t xml:space="preserve"> г.  </w:t>
      </w:r>
      <w:r w:rsidRPr="00CD450C">
        <w:rPr>
          <w:sz w:val="24"/>
          <w:szCs w:val="24"/>
          <w:u w:val="single"/>
        </w:rPr>
        <w:t>_______________</w:t>
      </w:r>
      <w:r w:rsidRPr="00B16FAD">
        <w:rPr>
          <w:sz w:val="24"/>
          <w:szCs w:val="24"/>
        </w:rPr>
        <w:t xml:space="preserve">     _</w:t>
      </w:r>
      <w:r w:rsidRPr="00B16FAD">
        <w:rPr>
          <w:sz w:val="24"/>
          <w:szCs w:val="24"/>
          <w:u w:val="single"/>
        </w:rPr>
        <w:t>И.В. Кукунин</w:t>
      </w:r>
      <w:r w:rsidR="00D0631F">
        <w:rPr>
          <w:sz w:val="24"/>
          <w:szCs w:val="24"/>
        </w:rPr>
        <w:t>________</w:t>
      </w:r>
    </w:p>
    <w:p w14:paraId="112987BD" w14:textId="77777777" w:rsidR="00B16FAD" w:rsidRPr="009B10EF" w:rsidRDefault="00B16FAD" w:rsidP="00D0631F">
      <w:pPr>
        <w:spacing w:after="0" w:line="240" w:lineRule="auto"/>
        <w:jc w:val="both"/>
        <w:rPr>
          <w:sz w:val="16"/>
          <w:szCs w:val="16"/>
        </w:rPr>
      </w:pPr>
      <w:r w:rsidRPr="009B10EF">
        <w:rPr>
          <w:sz w:val="16"/>
          <w:szCs w:val="16"/>
        </w:rPr>
        <w:t xml:space="preserve">                                                                                                                            подпись                                  инициалы, фамилия</w:t>
      </w:r>
    </w:p>
    <w:p w14:paraId="0149132A" w14:textId="77777777" w:rsidR="00B16FAD" w:rsidRPr="009B10EF" w:rsidRDefault="00B16FAD" w:rsidP="00D0631F">
      <w:pPr>
        <w:spacing w:after="0" w:line="240" w:lineRule="auto"/>
        <w:jc w:val="both"/>
        <w:rPr>
          <w:sz w:val="16"/>
          <w:szCs w:val="16"/>
        </w:rPr>
      </w:pPr>
    </w:p>
    <w:p w14:paraId="6B70D9E4" w14:textId="77777777" w:rsidR="00B16FAD" w:rsidRPr="009B10EF" w:rsidRDefault="00B16FAD" w:rsidP="00D0631F">
      <w:pPr>
        <w:spacing w:after="0"/>
        <w:jc w:val="both"/>
        <w:rPr>
          <w:sz w:val="16"/>
          <w:szCs w:val="16"/>
        </w:rPr>
      </w:pPr>
    </w:p>
    <w:p w14:paraId="63640367" w14:textId="77777777" w:rsidR="00B16FAD" w:rsidRPr="009B10EF" w:rsidRDefault="00B16FAD" w:rsidP="00D0631F">
      <w:pPr>
        <w:spacing w:after="0"/>
        <w:jc w:val="both"/>
        <w:rPr>
          <w:sz w:val="16"/>
          <w:szCs w:val="16"/>
        </w:rPr>
      </w:pPr>
    </w:p>
    <w:p w14:paraId="00D2F326" w14:textId="03E16399" w:rsidR="0F9F6400" w:rsidRPr="00A36E8E" w:rsidRDefault="00B16FAD" w:rsidP="00A36E8E">
      <w:pPr>
        <w:rPr>
          <w:sz w:val="16"/>
          <w:szCs w:val="16"/>
        </w:rPr>
      </w:pPr>
      <w:r>
        <w:rPr>
          <w:sz w:val="16"/>
          <w:szCs w:val="16"/>
        </w:rPr>
        <w:br w:type="page"/>
      </w:r>
    </w:p>
    <w:p w14:paraId="5950D469" w14:textId="77777777" w:rsidR="004E7B7C" w:rsidRDefault="004E7B7C" w:rsidP="00A36E8E">
      <w:pPr>
        <w:pStyle w:val="a0"/>
        <w:ind w:firstLine="0"/>
        <w:sectPr w:rsidR="004E7B7C" w:rsidSect="00C90116">
          <w:headerReference w:type="default" r:id="rId9"/>
          <w:footerReference w:type="default" r:id="rId10"/>
          <w:pgSz w:w="11906" w:h="16838"/>
          <w:pgMar w:top="851" w:right="454" w:bottom="1701" w:left="1304" w:header="284" w:footer="1134" w:gutter="0"/>
          <w:cols w:space="708"/>
          <w:docGrid w:linePitch="381"/>
        </w:sectPr>
      </w:pPr>
    </w:p>
    <w:p w14:paraId="0CF19B09" w14:textId="77777777" w:rsidR="004E7B7C" w:rsidRPr="00FE682D" w:rsidRDefault="00FF27E5" w:rsidP="00650E61">
      <w:pPr>
        <w:spacing w:after="0" w:line="240" w:lineRule="auto"/>
        <w:jc w:val="center"/>
        <w:rPr>
          <w:b/>
          <w:bCs/>
          <w:sz w:val="32"/>
          <w:szCs w:val="32"/>
        </w:rPr>
      </w:pPr>
      <w:bookmarkStart w:id="1" w:name="_Toc191391133"/>
      <w:r w:rsidRPr="00FE682D">
        <w:rPr>
          <w:b/>
          <w:bCs/>
          <w:sz w:val="32"/>
          <w:szCs w:val="32"/>
        </w:rPr>
        <w:lastRenderedPageBreak/>
        <w:t>Аннотация</w:t>
      </w:r>
      <w:bookmarkEnd w:id="1"/>
    </w:p>
    <w:p w14:paraId="2BD56869" w14:textId="77777777" w:rsidR="00FF27E5" w:rsidRDefault="00FF27E5" w:rsidP="00650E61">
      <w:pPr>
        <w:pStyle w:val="a0"/>
      </w:pPr>
    </w:p>
    <w:p w14:paraId="35134A34" w14:textId="77777777" w:rsidR="00793EC3" w:rsidRDefault="00793EC3" w:rsidP="00650E61">
      <w:pPr>
        <w:pStyle w:val="a0"/>
      </w:pPr>
    </w:p>
    <w:p w14:paraId="4012805C" w14:textId="2881D649" w:rsidR="00793EC3" w:rsidRPr="00FF27E5" w:rsidRDefault="00650E61" w:rsidP="00650E61">
      <w:pPr>
        <w:pStyle w:val="a0"/>
      </w:pPr>
      <w:r>
        <w:t xml:space="preserve">Курсовая работа посвящена </w:t>
      </w:r>
      <w:r w:rsidRPr="00650E61">
        <w:rPr>
          <w:color w:val="FF0000"/>
        </w:rPr>
        <w:t>….</w:t>
      </w:r>
    </w:p>
    <w:p w14:paraId="20D3309A" w14:textId="78C9F9D2" w:rsidR="00FF27E5" w:rsidRDefault="00650E61" w:rsidP="00650E61">
      <w:pPr>
        <w:pStyle w:val="a0"/>
      </w:pPr>
      <w:r>
        <w:t>Пояснительная записка к курсовой работе состоит из двух глав. В первой главе</w:t>
      </w:r>
      <w:r w:rsidRPr="00650E61">
        <w:rPr>
          <w:color w:val="FF0000"/>
        </w:rPr>
        <w:t>…</w:t>
      </w:r>
      <w:r w:rsidR="008C4277" w:rsidRPr="00650E61">
        <w:rPr>
          <w:color w:val="FF0000"/>
        </w:rPr>
        <w:t>……</w:t>
      </w:r>
      <w:r w:rsidRPr="00650E61">
        <w:rPr>
          <w:color w:val="FF0000"/>
        </w:rPr>
        <w:t>.</w:t>
      </w:r>
    </w:p>
    <w:p w14:paraId="5C30A1D4" w14:textId="486596EF" w:rsidR="00650E61" w:rsidRDefault="00650E61" w:rsidP="00FF27E5">
      <w:pPr>
        <w:pStyle w:val="a0"/>
      </w:pPr>
      <w:r>
        <w:t xml:space="preserve">Во второй главе </w:t>
      </w:r>
      <w:r w:rsidR="008C4277" w:rsidRPr="00650E61">
        <w:rPr>
          <w:color w:val="FF0000"/>
        </w:rPr>
        <w:t>……</w:t>
      </w:r>
      <w:r w:rsidRPr="00650E61">
        <w:rPr>
          <w:color w:val="FF0000"/>
        </w:rPr>
        <w:t>.</w:t>
      </w:r>
    </w:p>
    <w:p w14:paraId="24D73A7E" w14:textId="2F903E12" w:rsidR="00650E61" w:rsidRDefault="00650E61" w:rsidP="00FF27E5">
      <w:pPr>
        <w:pStyle w:val="a0"/>
      </w:pPr>
      <w:r>
        <w:t xml:space="preserve">Работа содержит </w:t>
      </w:r>
      <w:r w:rsidRPr="00650E61">
        <w:rPr>
          <w:color w:val="FF0000"/>
        </w:rPr>
        <w:t xml:space="preserve">?? </w:t>
      </w:r>
      <w:r>
        <w:t xml:space="preserve">листов текста, </w:t>
      </w:r>
      <w:r w:rsidRPr="00650E61">
        <w:rPr>
          <w:color w:val="FF0000"/>
        </w:rPr>
        <w:t xml:space="preserve">?? </w:t>
      </w:r>
      <w:r>
        <w:t xml:space="preserve">рисунков, </w:t>
      </w:r>
      <w:r w:rsidRPr="00650E61">
        <w:rPr>
          <w:color w:val="FF0000"/>
        </w:rPr>
        <w:t xml:space="preserve">?? </w:t>
      </w:r>
      <w:r>
        <w:t>таблиц, 1 приложение.</w:t>
      </w:r>
    </w:p>
    <w:p w14:paraId="48F868AF" w14:textId="7CD4EC45" w:rsidR="00B66A60" w:rsidRDefault="00B66A60" w:rsidP="00FF27E5">
      <w:pPr>
        <w:pStyle w:val="a0"/>
      </w:pPr>
    </w:p>
    <w:p w14:paraId="0F790616" w14:textId="30EB2693" w:rsidR="00B66A60" w:rsidRDefault="00B66A60" w:rsidP="00FF27E5">
      <w:pPr>
        <w:pStyle w:val="a0"/>
      </w:pPr>
    </w:p>
    <w:p w14:paraId="4833B22A" w14:textId="0246CA28" w:rsidR="00B66A60" w:rsidRDefault="00B66A60" w:rsidP="00FF27E5">
      <w:pPr>
        <w:pStyle w:val="a0"/>
      </w:pPr>
    </w:p>
    <w:p w14:paraId="70C60C49" w14:textId="78D24FB8" w:rsidR="00B66A60" w:rsidRDefault="00B66A60" w:rsidP="00FF27E5">
      <w:pPr>
        <w:pStyle w:val="a0"/>
      </w:pPr>
    </w:p>
    <w:p w14:paraId="374938B6" w14:textId="0F116321" w:rsidR="00B66A60" w:rsidRDefault="00B66A60" w:rsidP="00FF27E5">
      <w:pPr>
        <w:pStyle w:val="a0"/>
      </w:pPr>
    </w:p>
    <w:p w14:paraId="2914A7A1" w14:textId="186F9FA3" w:rsidR="00B66A60" w:rsidRDefault="00B66A60" w:rsidP="00FF27E5">
      <w:pPr>
        <w:pStyle w:val="a0"/>
      </w:pPr>
    </w:p>
    <w:p w14:paraId="0D4BE305" w14:textId="3350F023" w:rsidR="00B66A60" w:rsidRDefault="00B66A60" w:rsidP="00FF27E5">
      <w:pPr>
        <w:pStyle w:val="a0"/>
      </w:pPr>
    </w:p>
    <w:p w14:paraId="431946D5" w14:textId="3BBF243C" w:rsidR="00B66A60" w:rsidRDefault="00B66A60" w:rsidP="00FF27E5">
      <w:pPr>
        <w:pStyle w:val="a0"/>
      </w:pPr>
    </w:p>
    <w:p w14:paraId="2EDDD6E2" w14:textId="0F8961B7" w:rsidR="00B66A60" w:rsidRDefault="00B66A60" w:rsidP="00FF27E5">
      <w:pPr>
        <w:pStyle w:val="a0"/>
      </w:pPr>
    </w:p>
    <w:p w14:paraId="24765325" w14:textId="6A60659D" w:rsidR="00B66A60" w:rsidRDefault="00B66A60" w:rsidP="00FF27E5">
      <w:pPr>
        <w:pStyle w:val="a0"/>
      </w:pPr>
    </w:p>
    <w:p w14:paraId="0F273A90" w14:textId="6EFE69D2" w:rsidR="00B66A60" w:rsidRDefault="00B66A60" w:rsidP="00FF27E5">
      <w:pPr>
        <w:pStyle w:val="a0"/>
      </w:pPr>
    </w:p>
    <w:p w14:paraId="312E9061" w14:textId="6265B313" w:rsidR="00B66A60" w:rsidRDefault="00B66A60" w:rsidP="00FF27E5">
      <w:pPr>
        <w:pStyle w:val="a0"/>
      </w:pPr>
    </w:p>
    <w:p w14:paraId="7293D7EF" w14:textId="77777777" w:rsidR="00B66A60" w:rsidRPr="00FF27E5" w:rsidRDefault="00B66A60" w:rsidP="00FF27E5">
      <w:pPr>
        <w:pStyle w:val="a0"/>
      </w:pPr>
    </w:p>
    <w:p w14:paraId="60FC3BFD" w14:textId="77777777" w:rsidR="00FF27E5" w:rsidRDefault="00FF27E5" w:rsidP="00FF27E5">
      <w:pPr>
        <w:pStyle w:val="a0"/>
        <w:sectPr w:rsidR="00FF27E5" w:rsidSect="00793EC3">
          <w:headerReference w:type="default" r:id="rId11"/>
          <w:footerReference w:type="default" r:id="rId12"/>
          <w:pgSz w:w="11906" w:h="16838"/>
          <w:pgMar w:top="851" w:right="454" w:bottom="2835" w:left="1304" w:header="284" w:footer="244" w:gutter="0"/>
          <w:cols w:space="708"/>
          <w:docGrid w:linePitch="381"/>
        </w:sectPr>
      </w:pPr>
    </w:p>
    <w:p w14:paraId="47965404" w14:textId="77777777" w:rsidR="00FF27E5" w:rsidRDefault="00FF27E5" w:rsidP="004B177B">
      <w:pPr>
        <w:pStyle w:val="a0"/>
        <w:ind w:firstLine="0"/>
      </w:pPr>
    </w:p>
    <w:p w14:paraId="3B61A75F" w14:textId="77777777" w:rsidR="004B177B" w:rsidRDefault="004B177B" w:rsidP="004B177B">
      <w:pPr>
        <w:spacing w:after="0" w:line="240" w:lineRule="auto"/>
        <w:jc w:val="center"/>
        <w:rPr>
          <w:rFonts w:cs="Times New Roman"/>
          <w:b/>
          <w:bCs/>
          <w:sz w:val="32"/>
          <w:szCs w:val="32"/>
        </w:rPr>
      </w:pPr>
      <w:bookmarkStart w:id="2" w:name="_Toc115102442"/>
      <w:bookmarkStart w:id="3" w:name="_Toc191391134"/>
      <w:r>
        <w:rPr>
          <w:rFonts w:cs="Times New Roman"/>
          <w:b/>
          <w:bCs/>
          <w:sz w:val="32"/>
          <w:szCs w:val="32"/>
        </w:rPr>
        <w:t>Содержание</w:t>
      </w:r>
    </w:p>
    <w:p w14:paraId="56416B4B" w14:textId="2FF0E568" w:rsidR="00FE682D" w:rsidRDefault="00FE682D" w:rsidP="004B177B">
      <w:pPr>
        <w:spacing w:after="0" w:line="240" w:lineRule="auto"/>
        <w:jc w:val="center"/>
        <w:rPr>
          <w:rFonts w:cs="Times New Roman"/>
          <w:szCs w:val="28"/>
        </w:rPr>
      </w:pPr>
    </w:p>
    <w:p w14:paraId="16199B85" w14:textId="77777777" w:rsidR="006330A5" w:rsidRDefault="006330A5" w:rsidP="004B177B">
      <w:pPr>
        <w:spacing w:after="0" w:line="240" w:lineRule="auto"/>
        <w:jc w:val="center"/>
        <w:rPr>
          <w:rFonts w:cs="Times New Roman"/>
          <w:szCs w:val="28"/>
        </w:rPr>
      </w:pPr>
    </w:p>
    <w:p w14:paraId="23505ADF" w14:textId="10D58E0C" w:rsidR="00DD1656" w:rsidRDefault="0017294A" w:rsidP="00DD1656">
      <w:pPr>
        <w:pStyle w:val="11"/>
        <w:framePr w:w="9637" w:wrap="around" w:y="1"/>
        <w:rPr>
          <w:rFonts w:asciiTheme="minorHAnsi" w:eastAsiaTheme="minorEastAsia" w:hAnsiTheme="minorHAnsi"/>
          <w:noProof/>
          <w:kern w:val="2"/>
          <w:sz w:val="24"/>
          <w:szCs w:val="24"/>
          <w:lang w:eastAsia="ru-RU"/>
          <w14:ligatures w14:val="standardContextual"/>
        </w:rPr>
      </w:pPr>
      <w:r>
        <w:rPr>
          <w:rFonts w:cs="Times New Roman"/>
          <w:szCs w:val="28"/>
        </w:rPr>
        <w:fldChar w:fldCharType="begin"/>
      </w:r>
      <w:r>
        <w:rPr>
          <w:rFonts w:cs="Times New Roman"/>
          <w:szCs w:val="28"/>
        </w:rPr>
        <w:instrText xml:space="preserve"> TOC \o "1-2" \h \z \u </w:instrText>
      </w:r>
      <w:r>
        <w:rPr>
          <w:rFonts w:cs="Times New Roman"/>
          <w:szCs w:val="28"/>
        </w:rPr>
        <w:fldChar w:fldCharType="separate"/>
      </w:r>
      <w:hyperlink w:anchor="_Toc223601666" w:history="1">
        <w:r w:rsidR="00DD1656" w:rsidRPr="000B20B2">
          <w:rPr>
            <w:rStyle w:val="ae"/>
            <w:noProof/>
          </w:rPr>
          <w:t>Введение</w:t>
        </w:r>
        <w:r w:rsidR="00DD1656">
          <w:rPr>
            <w:noProof/>
            <w:webHidden/>
          </w:rPr>
          <w:tab/>
        </w:r>
        <w:r w:rsidR="00DD1656">
          <w:rPr>
            <w:noProof/>
            <w:webHidden/>
          </w:rPr>
          <w:fldChar w:fldCharType="begin"/>
        </w:r>
        <w:r w:rsidR="00DD1656">
          <w:rPr>
            <w:noProof/>
            <w:webHidden/>
          </w:rPr>
          <w:instrText xml:space="preserve"> PAGEREF _Toc223601666 \h </w:instrText>
        </w:r>
        <w:r w:rsidR="00DD1656">
          <w:rPr>
            <w:noProof/>
            <w:webHidden/>
          </w:rPr>
        </w:r>
        <w:r w:rsidR="00DD1656">
          <w:rPr>
            <w:noProof/>
            <w:webHidden/>
          </w:rPr>
          <w:fldChar w:fldCharType="separate"/>
        </w:r>
        <w:r w:rsidR="00DD1656">
          <w:rPr>
            <w:noProof/>
            <w:webHidden/>
          </w:rPr>
          <w:t>5</w:t>
        </w:r>
        <w:r w:rsidR="00DD1656">
          <w:rPr>
            <w:noProof/>
            <w:webHidden/>
          </w:rPr>
          <w:fldChar w:fldCharType="end"/>
        </w:r>
      </w:hyperlink>
    </w:p>
    <w:p w14:paraId="5CBAEFE2" w14:textId="6B09B630" w:rsidR="00DD1656" w:rsidRDefault="00DD1656" w:rsidP="00DD1656">
      <w:pPr>
        <w:pStyle w:val="11"/>
        <w:framePr w:w="9637" w:wrap="around" w:y="1"/>
        <w:rPr>
          <w:rFonts w:asciiTheme="minorHAnsi" w:eastAsiaTheme="minorEastAsia" w:hAnsiTheme="minorHAnsi"/>
          <w:noProof/>
          <w:kern w:val="2"/>
          <w:sz w:val="24"/>
          <w:szCs w:val="24"/>
          <w:lang w:eastAsia="ru-RU"/>
          <w14:ligatures w14:val="standardContextual"/>
        </w:rPr>
      </w:pPr>
      <w:hyperlink w:anchor="_Toc223601667" w:history="1">
        <w:r w:rsidRPr="000B20B2">
          <w:rPr>
            <w:rStyle w:val="ae"/>
            <w:noProof/>
          </w:rPr>
          <w:t>1 Анализ требований и проектирование программного продукта</w:t>
        </w:r>
        <w:r>
          <w:rPr>
            <w:noProof/>
            <w:webHidden/>
          </w:rPr>
          <w:tab/>
        </w:r>
        <w:r>
          <w:rPr>
            <w:noProof/>
            <w:webHidden/>
          </w:rPr>
          <w:fldChar w:fldCharType="begin"/>
        </w:r>
        <w:r>
          <w:rPr>
            <w:noProof/>
            <w:webHidden/>
          </w:rPr>
          <w:instrText xml:space="preserve"> PAGEREF _Toc223601667 \h </w:instrText>
        </w:r>
        <w:r>
          <w:rPr>
            <w:noProof/>
            <w:webHidden/>
          </w:rPr>
        </w:r>
        <w:r>
          <w:rPr>
            <w:noProof/>
            <w:webHidden/>
          </w:rPr>
          <w:fldChar w:fldCharType="separate"/>
        </w:r>
        <w:r>
          <w:rPr>
            <w:noProof/>
            <w:webHidden/>
          </w:rPr>
          <w:t>6</w:t>
        </w:r>
        <w:r>
          <w:rPr>
            <w:noProof/>
            <w:webHidden/>
          </w:rPr>
          <w:fldChar w:fldCharType="end"/>
        </w:r>
      </w:hyperlink>
    </w:p>
    <w:p w14:paraId="0A9186E6" w14:textId="6BFC4F28" w:rsidR="00DD1656" w:rsidRDefault="00DD1656" w:rsidP="00DD1656">
      <w:pPr>
        <w:pStyle w:val="21"/>
        <w:framePr w:w="9637" w:hSpace="180" w:wrap="around" w:vAnchor="text" w:hAnchor="margin" w:y="1"/>
        <w:tabs>
          <w:tab w:val="right" w:leader="dot" w:pos="9627"/>
        </w:tabs>
        <w:rPr>
          <w:rFonts w:asciiTheme="minorHAnsi" w:eastAsiaTheme="minorEastAsia" w:hAnsiTheme="minorHAnsi"/>
          <w:noProof/>
          <w:kern w:val="2"/>
          <w:sz w:val="24"/>
          <w:szCs w:val="24"/>
          <w:lang w:eastAsia="ru-RU"/>
          <w14:ligatures w14:val="standardContextual"/>
        </w:rPr>
      </w:pPr>
      <w:hyperlink w:anchor="_Toc223601668" w:history="1">
        <w:r w:rsidRPr="000B20B2">
          <w:rPr>
            <w:rStyle w:val="ae"/>
            <w:noProof/>
          </w:rPr>
          <w:t>1.1 Анализ предметной области</w:t>
        </w:r>
        <w:r>
          <w:rPr>
            <w:noProof/>
            <w:webHidden/>
          </w:rPr>
          <w:tab/>
        </w:r>
        <w:r>
          <w:rPr>
            <w:noProof/>
            <w:webHidden/>
          </w:rPr>
          <w:fldChar w:fldCharType="begin"/>
        </w:r>
        <w:r>
          <w:rPr>
            <w:noProof/>
            <w:webHidden/>
          </w:rPr>
          <w:instrText xml:space="preserve"> PAGEREF _Toc223601668 \h </w:instrText>
        </w:r>
        <w:r>
          <w:rPr>
            <w:noProof/>
            <w:webHidden/>
          </w:rPr>
        </w:r>
        <w:r>
          <w:rPr>
            <w:noProof/>
            <w:webHidden/>
          </w:rPr>
          <w:fldChar w:fldCharType="separate"/>
        </w:r>
        <w:r>
          <w:rPr>
            <w:noProof/>
            <w:webHidden/>
          </w:rPr>
          <w:t>6</w:t>
        </w:r>
        <w:r>
          <w:rPr>
            <w:noProof/>
            <w:webHidden/>
          </w:rPr>
          <w:fldChar w:fldCharType="end"/>
        </w:r>
      </w:hyperlink>
    </w:p>
    <w:p w14:paraId="0BF0D836" w14:textId="41925DAB" w:rsidR="00DD1656" w:rsidRDefault="00DD1656" w:rsidP="00DD1656">
      <w:pPr>
        <w:pStyle w:val="21"/>
        <w:framePr w:w="9637" w:hSpace="180" w:wrap="around" w:vAnchor="text" w:hAnchor="margin" w:y="1"/>
        <w:tabs>
          <w:tab w:val="right" w:leader="dot" w:pos="9627"/>
        </w:tabs>
        <w:rPr>
          <w:rFonts w:asciiTheme="minorHAnsi" w:eastAsiaTheme="minorEastAsia" w:hAnsiTheme="minorHAnsi"/>
          <w:noProof/>
          <w:kern w:val="2"/>
          <w:sz w:val="24"/>
          <w:szCs w:val="24"/>
          <w:lang w:eastAsia="ru-RU"/>
          <w14:ligatures w14:val="standardContextual"/>
        </w:rPr>
      </w:pPr>
      <w:hyperlink w:anchor="_Toc223601669" w:history="1">
        <w:r w:rsidRPr="000B20B2">
          <w:rPr>
            <w:rStyle w:val="ae"/>
            <w:noProof/>
          </w:rPr>
          <w:t>1.2 Техническое задание</w:t>
        </w:r>
        <w:r>
          <w:rPr>
            <w:noProof/>
            <w:webHidden/>
          </w:rPr>
          <w:tab/>
        </w:r>
        <w:r>
          <w:rPr>
            <w:noProof/>
            <w:webHidden/>
          </w:rPr>
          <w:fldChar w:fldCharType="begin"/>
        </w:r>
        <w:r>
          <w:rPr>
            <w:noProof/>
            <w:webHidden/>
          </w:rPr>
          <w:instrText xml:space="preserve"> PAGEREF _Toc223601669 \h </w:instrText>
        </w:r>
        <w:r>
          <w:rPr>
            <w:noProof/>
            <w:webHidden/>
          </w:rPr>
        </w:r>
        <w:r>
          <w:rPr>
            <w:noProof/>
            <w:webHidden/>
          </w:rPr>
          <w:fldChar w:fldCharType="separate"/>
        </w:r>
        <w:r>
          <w:rPr>
            <w:noProof/>
            <w:webHidden/>
          </w:rPr>
          <w:t>8</w:t>
        </w:r>
        <w:r>
          <w:rPr>
            <w:noProof/>
            <w:webHidden/>
          </w:rPr>
          <w:fldChar w:fldCharType="end"/>
        </w:r>
      </w:hyperlink>
    </w:p>
    <w:p w14:paraId="31A33B00" w14:textId="19A1E0F8" w:rsidR="00DD1656" w:rsidRDefault="00DD1656" w:rsidP="00DD1656">
      <w:pPr>
        <w:pStyle w:val="21"/>
        <w:framePr w:w="9637" w:hSpace="180" w:wrap="around" w:vAnchor="text" w:hAnchor="margin" w:y="1"/>
        <w:tabs>
          <w:tab w:val="right" w:leader="dot" w:pos="9627"/>
        </w:tabs>
        <w:rPr>
          <w:rFonts w:asciiTheme="minorHAnsi" w:eastAsiaTheme="minorEastAsia" w:hAnsiTheme="minorHAnsi"/>
          <w:noProof/>
          <w:kern w:val="2"/>
          <w:sz w:val="24"/>
          <w:szCs w:val="24"/>
          <w:lang w:eastAsia="ru-RU"/>
          <w14:ligatures w14:val="standardContextual"/>
        </w:rPr>
      </w:pPr>
      <w:hyperlink w:anchor="_Toc223601670" w:history="1">
        <w:r w:rsidRPr="000B20B2">
          <w:rPr>
            <w:rStyle w:val="ae"/>
            <w:noProof/>
          </w:rPr>
          <w:t>1.3 Функциональное проектирование</w:t>
        </w:r>
        <w:r>
          <w:rPr>
            <w:noProof/>
            <w:webHidden/>
          </w:rPr>
          <w:tab/>
        </w:r>
        <w:r>
          <w:rPr>
            <w:noProof/>
            <w:webHidden/>
          </w:rPr>
          <w:fldChar w:fldCharType="begin"/>
        </w:r>
        <w:r>
          <w:rPr>
            <w:noProof/>
            <w:webHidden/>
          </w:rPr>
          <w:instrText xml:space="preserve"> PAGEREF _Toc223601670 \h </w:instrText>
        </w:r>
        <w:r>
          <w:rPr>
            <w:noProof/>
            <w:webHidden/>
          </w:rPr>
        </w:r>
        <w:r>
          <w:rPr>
            <w:noProof/>
            <w:webHidden/>
          </w:rPr>
          <w:fldChar w:fldCharType="separate"/>
        </w:r>
        <w:r>
          <w:rPr>
            <w:noProof/>
            <w:webHidden/>
          </w:rPr>
          <w:t>12</w:t>
        </w:r>
        <w:r>
          <w:rPr>
            <w:noProof/>
            <w:webHidden/>
          </w:rPr>
          <w:fldChar w:fldCharType="end"/>
        </w:r>
      </w:hyperlink>
    </w:p>
    <w:p w14:paraId="5E1B4F5B" w14:textId="24BAC4E5" w:rsidR="00DD1656" w:rsidRDefault="00DD1656" w:rsidP="00DD1656">
      <w:pPr>
        <w:pStyle w:val="21"/>
        <w:framePr w:w="9637" w:hSpace="180" w:wrap="around" w:vAnchor="text" w:hAnchor="margin" w:y="1"/>
        <w:tabs>
          <w:tab w:val="right" w:leader="dot" w:pos="9627"/>
        </w:tabs>
        <w:rPr>
          <w:rFonts w:asciiTheme="minorHAnsi" w:eastAsiaTheme="minorEastAsia" w:hAnsiTheme="minorHAnsi"/>
          <w:noProof/>
          <w:kern w:val="2"/>
          <w:sz w:val="24"/>
          <w:szCs w:val="24"/>
          <w:lang w:eastAsia="ru-RU"/>
          <w14:ligatures w14:val="standardContextual"/>
        </w:rPr>
      </w:pPr>
      <w:hyperlink w:anchor="_Toc223601671" w:history="1">
        <w:r w:rsidRPr="000B20B2">
          <w:rPr>
            <w:rStyle w:val="ae"/>
            <w:noProof/>
          </w:rPr>
          <w:t>1.4 Проектирование пользовательского интерфейса</w:t>
        </w:r>
        <w:r>
          <w:rPr>
            <w:noProof/>
            <w:webHidden/>
          </w:rPr>
          <w:tab/>
        </w:r>
        <w:r>
          <w:rPr>
            <w:noProof/>
            <w:webHidden/>
          </w:rPr>
          <w:fldChar w:fldCharType="begin"/>
        </w:r>
        <w:r>
          <w:rPr>
            <w:noProof/>
            <w:webHidden/>
          </w:rPr>
          <w:instrText xml:space="preserve"> PAGEREF _Toc223601671 \h </w:instrText>
        </w:r>
        <w:r>
          <w:rPr>
            <w:noProof/>
            <w:webHidden/>
          </w:rPr>
        </w:r>
        <w:r>
          <w:rPr>
            <w:noProof/>
            <w:webHidden/>
          </w:rPr>
          <w:fldChar w:fldCharType="separate"/>
        </w:r>
        <w:r>
          <w:rPr>
            <w:noProof/>
            <w:webHidden/>
          </w:rPr>
          <w:t>12</w:t>
        </w:r>
        <w:r>
          <w:rPr>
            <w:noProof/>
            <w:webHidden/>
          </w:rPr>
          <w:fldChar w:fldCharType="end"/>
        </w:r>
      </w:hyperlink>
    </w:p>
    <w:p w14:paraId="58C04686" w14:textId="6EB720EC" w:rsidR="00DD1656" w:rsidRDefault="00DD1656" w:rsidP="00DD1656">
      <w:pPr>
        <w:pStyle w:val="11"/>
        <w:framePr w:w="9637" w:wrap="around" w:y="1"/>
        <w:rPr>
          <w:rFonts w:asciiTheme="minorHAnsi" w:eastAsiaTheme="minorEastAsia" w:hAnsiTheme="minorHAnsi"/>
          <w:noProof/>
          <w:kern w:val="2"/>
          <w:sz w:val="24"/>
          <w:szCs w:val="24"/>
          <w:lang w:eastAsia="ru-RU"/>
          <w14:ligatures w14:val="standardContextual"/>
        </w:rPr>
      </w:pPr>
      <w:hyperlink w:anchor="_Toc223601672" w:history="1">
        <w:r w:rsidRPr="000B20B2">
          <w:rPr>
            <w:rStyle w:val="ae"/>
            <w:noProof/>
          </w:rPr>
          <w:t>2 Программная реализация и тестирование компьютерной игры «Стрельба по шарикам»</w:t>
        </w:r>
        <w:r>
          <w:rPr>
            <w:noProof/>
            <w:webHidden/>
          </w:rPr>
          <w:tab/>
        </w:r>
        <w:r>
          <w:rPr>
            <w:noProof/>
            <w:webHidden/>
          </w:rPr>
          <w:fldChar w:fldCharType="begin"/>
        </w:r>
        <w:r>
          <w:rPr>
            <w:noProof/>
            <w:webHidden/>
          </w:rPr>
          <w:instrText xml:space="preserve"> PAGEREF _Toc223601672 \h </w:instrText>
        </w:r>
        <w:r>
          <w:rPr>
            <w:noProof/>
            <w:webHidden/>
          </w:rPr>
        </w:r>
        <w:r>
          <w:rPr>
            <w:noProof/>
            <w:webHidden/>
          </w:rPr>
          <w:fldChar w:fldCharType="separate"/>
        </w:r>
        <w:r>
          <w:rPr>
            <w:noProof/>
            <w:webHidden/>
          </w:rPr>
          <w:t>13</w:t>
        </w:r>
        <w:r>
          <w:rPr>
            <w:noProof/>
            <w:webHidden/>
          </w:rPr>
          <w:fldChar w:fldCharType="end"/>
        </w:r>
      </w:hyperlink>
    </w:p>
    <w:p w14:paraId="635E752B" w14:textId="2A37EF17" w:rsidR="00DD1656" w:rsidRDefault="00DD1656" w:rsidP="00DD1656">
      <w:pPr>
        <w:pStyle w:val="21"/>
        <w:framePr w:w="9637" w:hSpace="180" w:wrap="around" w:vAnchor="text" w:hAnchor="margin" w:y="1"/>
        <w:tabs>
          <w:tab w:val="right" w:leader="dot" w:pos="9627"/>
        </w:tabs>
        <w:rPr>
          <w:rFonts w:asciiTheme="minorHAnsi" w:eastAsiaTheme="minorEastAsia" w:hAnsiTheme="minorHAnsi"/>
          <w:noProof/>
          <w:kern w:val="2"/>
          <w:sz w:val="24"/>
          <w:szCs w:val="24"/>
          <w:lang w:eastAsia="ru-RU"/>
          <w14:ligatures w14:val="standardContextual"/>
        </w:rPr>
      </w:pPr>
      <w:hyperlink w:anchor="_Toc223601673" w:history="1">
        <w:r w:rsidRPr="000B20B2">
          <w:rPr>
            <w:rStyle w:val="ae"/>
            <w:noProof/>
          </w:rPr>
          <w:t>2.1 Обоснование выбора инструментальных средств разработки</w:t>
        </w:r>
        <w:r>
          <w:rPr>
            <w:noProof/>
            <w:webHidden/>
          </w:rPr>
          <w:tab/>
        </w:r>
        <w:r>
          <w:rPr>
            <w:noProof/>
            <w:webHidden/>
          </w:rPr>
          <w:fldChar w:fldCharType="begin"/>
        </w:r>
        <w:r>
          <w:rPr>
            <w:noProof/>
            <w:webHidden/>
          </w:rPr>
          <w:instrText xml:space="preserve"> PAGEREF _Toc223601673 \h </w:instrText>
        </w:r>
        <w:r>
          <w:rPr>
            <w:noProof/>
            <w:webHidden/>
          </w:rPr>
        </w:r>
        <w:r>
          <w:rPr>
            <w:noProof/>
            <w:webHidden/>
          </w:rPr>
          <w:fldChar w:fldCharType="separate"/>
        </w:r>
        <w:r>
          <w:rPr>
            <w:noProof/>
            <w:webHidden/>
          </w:rPr>
          <w:t>13</w:t>
        </w:r>
        <w:r>
          <w:rPr>
            <w:noProof/>
            <w:webHidden/>
          </w:rPr>
          <w:fldChar w:fldCharType="end"/>
        </w:r>
      </w:hyperlink>
    </w:p>
    <w:p w14:paraId="39C1E171" w14:textId="1C8916A5" w:rsidR="00DD1656" w:rsidRDefault="00DD1656" w:rsidP="00DD1656">
      <w:pPr>
        <w:pStyle w:val="21"/>
        <w:framePr w:w="9637" w:hSpace="180" w:wrap="around" w:vAnchor="text" w:hAnchor="margin" w:y="1"/>
        <w:tabs>
          <w:tab w:val="right" w:leader="dot" w:pos="9627"/>
        </w:tabs>
        <w:rPr>
          <w:rFonts w:asciiTheme="minorHAnsi" w:eastAsiaTheme="minorEastAsia" w:hAnsiTheme="minorHAnsi"/>
          <w:noProof/>
          <w:kern w:val="2"/>
          <w:sz w:val="24"/>
          <w:szCs w:val="24"/>
          <w:lang w:eastAsia="ru-RU"/>
          <w14:ligatures w14:val="standardContextual"/>
        </w:rPr>
      </w:pPr>
      <w:hyperlink w:anchor="_Toc223601674" w:history="1">
        <w:r w:rsidRPr="000B20B2">
          <w:rPr>
            <w:rStyle w:val="ae"/>
            <w:noProof/>
          </w:rPr>
          <w:t>2.2 Реализация основных функций</w:t>
        </w:r>
        <w:r>
          <w:rPr>
            <w:noProof/>
            <w:webHidden/>
          </w:rPr>
          <w:tab/>
        </w:r>
        <w:r>
          <w:rPr>
            <w:noProof/>
            <w:webHidden/>
          </w:rPr>
          <w:fldChar w:fldCharType="begin"/>
        </w:r>
        <w:r>
          <w:rPr>
            <w:noProof/>
            <w:webHidden/>
          </w:rPr>
          <w:instrText xml:space="preserve"> PAGEREF _Toc223601674 \h </w:instrText>
        </w:r>
        <w:r>
          <w:rPr>
            <w:noProof/>
            <w:webHidden/>
          </w:rPr>
        </w:r>
        <w:r>
          <w:rPr>
            <w:noProof/>
            <w:webHidden/>
          </w:rPr>
          <w:fldChar w:fldCharType="separate"/>
        </w:r>
        <w:r>
          <w:rPr>
            <w:noProof/>
            <w:webHidden/>
          </w:rPr>
          <w:t>13</w:t>
        </w:r>
        <w:r>
          <w:rPr>
            <w:noProof/>
            <w:webHidden/>
          </w:rPr>
          <w:fldChar w:fldCharType="end"/>
        </w:r>
      </w:hyperlink>
    </w:p>
    <w:p w14:paraId="5DF27854" w14:textId="0EFCDFF1" w:rsidR="00DD1656" w:rsidRDefault="00DD1656" w:rsidP="00DD1656">
      <w:pPr>
        <w:pStyle w:val="21"/>
        <w:framePr w:w="9637" w:hSpace="180" w:wrap="around" w:vAnchor="text" w:hAnchor="margin" w:y="1"/>
        <w:tabs>
          <w:tab w:val="right" w:leader="dot" w:pos="9627"/>
        </w:tabs>
        <w:rPr>
          <w:rFonts w:asciiTheme="minorHAnsi" w:eastAsiaTheme="minorEastAsia" w:hAnsiTheme="minorHAnsi"/>
          <w:noProof/>
          <w:kern w:val="2"/>
          <w:sz w:val="24"/>
          <w:szCs w:val="24"/>
          <w:lang w:eastAsia="ru-RU"/>
          <w14:ligatures w14:val="standardContextual"/>
        </w:rPr>
      </w:pPr>
      <w:hyperlink w:anchor="_Toc223601675" w:history="1">
        <w:r w:rsidRPr="000B20B2">
          <w:rPr>
            <w:rStyle w:val="ae"/>
            <w:noProof/>
          </w:rPr>
          <w:t>2.3 Тестирование</w:t>
        </w:r>
        <w:r>
          <w:rPr>
            <w:noProof/>
            <w:webHidden/>
          </w:rPr>
          <w:tab/>
        </w:r>
        <w:r>
          <w:rPr>
            <w:noProof/>
            <w:webHidden/>
          </w:rPr>
          <w:fldChar w:fldCharType="begin"/>
        </w:r>
        <w:r>
          <w:rPr>
            <w:noProof/>
            <w:webHidden/>
          </w:rPr>
          <w:instrText xml:space="preserve"> PAGEREF _Toc223601675 \h </w:instrText>
        </w:r>
        <w:r>
          <w:rPr>
            <w:noProof/>
            <w:webHidden/>
          </w:rPr>
        </w:r>
        <w:r>
          <w:rPr>
            <w:noProof/>
            <w:webHidden/>
          </w:rPr>
          <w:fldChar w:fldCharType="separate"/>
        </w:r>
        <w:r>
          <w:rPr>
            <w:noProof/>
            <w:webHidden/>
          </w:rPr>
          <w:t>13</w:t>
        </w:r>
        <w:r>
          <w:rPr>
            <w:noProof/>
            <w:webHidden/>
          </w:rPr>
          <w:fldChar w:fldCharType="end"/>
        </w:r>
      </w:hyperlink>
    </w:p>
    <w:p w14:paraId="39FF04E9" w14:textId="0F5FF4D7" w:rsidR="00DD1656" w:rsidRDefault="00DD1656" w:rsidP="00DD1656">
      <w:pPr>
        <w:pStyle w:val="21"/>
        <w:framePr w:w="9637" w:hSpace="180" w:wrap="around" w:vAnchor="text" w:hAnchor="margin" w:y="1"/>
        <w:tabs>
          <w:tab w:val="right" w:leader="dot" w:pos="9627"/>
        </w:tabs>
        <w:rPr>
          <w:rFonts w:asciiTheme="minorHAnsi" w:eastAsiaTheme="minorEastAsia" w:hAnsiTheme="minorHAnsi"/>
          <w:noProof/>
          <w:kern w:val="2"/>
          <w:sz w:val="24"/>
          <w:szCs w:val="24"/>
          <w:lang w:eastAsia="ru-RU"/>
          <w14:ligatures w14:val="standardContextual"/>
        </w:rPr>
      </w:pPr>
      <w:hyperlink w:anchor="_Toc223601676" w:history="1">
        <w:r w:rsidRPr="000B20B2">
          <w:rPr>
            <w:rStyle w:val="ae"/>
            <w:noProof/>
          </w:rPr>
          <w:t>2.4 Руководство пользователя</w:t>
        </w:r>
        <w:r>
          <w:rPr>
            <w:noProof/>
            <w:webHidden/>
          </w:rPr>
          <w:tab/>
        </w:r>
        <w:r>
          <w:rPr>
            <w:noProof/>
            <w:webHidden/>
          </w:rPr>
          <w:fldChar w:fldCharType="begin"/>
        </w:r>
        <w:r>
          <w:rPr>
            <w:noProof/>
            <w:webHidden/>
          </w:rPr>
          <w:instrText xml:space="preserve"> PAGEREF _Toc223601676 \h </w:instrText>
        </w:r>
        <w:r>
          <w:rPr>
            <w:noProof/>
            <w:webHidden/>
          </w:rPr>
        </w:r>
        <w:r>
          <w:rPr>
            <w:noProof/>
            <w:webHidden/>
          </w:rPr>
          <w:fldChar w:fldCharType="separate"/>
        </w:r>
        <w:r>
          <w:rPr>
            <w:noProof/>
            <w:webHidden/>
          </w:rPr>
          <w:t>13</w:t>
        </w:r>
        <w:r>
          <w:rPr>
            <w:noProof/>
            <w:webHidden/>
          </w:rPr>
          <w:fldChar w:fldCharType="end"/>
        </w:r>
      </w:hyperlink>
    </w:p>
    <w:p w14:paraId="076C22AF" w14:textId="1D71BA8A" w:rsidR="00DD1656" w:rsidRDefault="00DD1656" w:rsidP="00DD1656">
      <w:pPr>
        <w:pStyle w:val="21"/>
        <w:framePr w:w="9637" w:hSpace="180" w:wrap="around" w:vAnchor="text" w:hAnchor="margin" w:y="1"/>
        <w:tabs>
          <w:tab w:val="right" w:leader="dot" w:pos="9627"/>
        </w:tabs>
        <w:rPr>
          <w:rFonts w:asciiTheme="minorHAnsi" w:eastAsiaTheme="minorEastAsia" w:hAnsiTheme="minorHAnsi"/>
          <w:noProof/>
          <w:kern w:val="2"/>
          <w:sz w:val="24"/>
          <w:szCs w:val="24"/>
          <w:lang w:eastAsia="ru-RU"/>
          <w14:ligatures w14:val="standardContextual"/>
        </w:rPr>
      </w:pPr>
      <w:hyperlink w:anchor="_Toc223601677" w:history="1">
        <w:r w:rsidRPr="000B20B2">
          <w:rPr>
            <w:rStyle w:val="ae"/>
            <w:noProof/>
          </w:rPr>
          <w:t>2.5 Рекомендации по внедрению и сопровождению</w:t>
        </w:r>
        <w:r>
          <w:rPr>
            <w:noProof/>
            <w:webHidden/>
          </w:rPr>
          <w:tab/>
        </w:r>
        <w:r>
          <w:rPr>
            <w:noProof/>
            <w:webHidden/>
          </w:rPr>
          <w:fldChar w:fldCharType="begin"/>
        </w:r>
        <w:r>
          <w:rPr>
            <w:noProof/>
            <w:webHidden/>
          </w:rPr>
          <w:instrText xml:space="preserve"> PAGEREF _Toc223601677 \h </w:instrText>
        </w:r>
        <w:r>
          <w:rPr>
            <w:noProof/>
            <w:webHidden/>
          </w:rPr>
        </w:r>
        <w:r>
          <w:rPr>
            <w:noProof/>
            <w:webHidden/>
          </w:rPr>
          <w:fldChar w:fldCharType="separate"/>
        </w:r>
        <w:r>
          <w:rPr>
            <w:noProof/>
            <w:webHidden/>
          </w:rPr>
          <w:t>13</w:t>
        </w:r>
        <w:r>
          <w:rPr>
            <w:noProof/>
            <w:webHidden/>
          </w:rPr>
          <w:fldChar w:fldCharType="end"/>
        </w:r>
      </w:hyperlink>
    </w:p>
    <w:p w14:paraId="5A7B445A" w14:textId="4A2CC0F5" w:rsidR="00DD1656" w:rsidRDefault="00DD1656" w:rsidP="00DD1656">
      <w:pPr>
        <w:pStyle w:val="11"/>
        <w:framePr w:w="9637" w:wrap="around" w:y="1"/>
        <w:rPr>
          <w:rFonts w:asciiTheme="minorHAnsi" w:eastAsiaTheme="minorEastAsia" w:hAnsiTheme="minorHAnsi"/>
          <w:noProof/>
          <w:kern w:val="2"/>
          <w:sz w:val="24"/>
          <w:szCs w:val="24"/>
          <w:lang w:eastAsia="ru-RU"/>
          <w14:ligatures w14:val="standardContextual"/>
        </w:rPr>
      </w:pPr>
      <w:hyperlink w:anchor="_Toc223601678" w:history="1">
        <w:r w:rsidRPr="000B20B2">
          <w:rPr>
            <w:rStyle w:val="ae"/>
            <w:noProof/>
          </w:rPr>
          <w:t>Заключение</w:t>
        </w:r>
        <w:r>
          <w:rPr>
            <w:noProof/>
            <w:webHidden/>
          </w:rPr>
          <w:tab/>
        </w:r>
        <w:r>
          <w:rPr>
            <w:noProof/>
            <w:webHidden/>
          </w:rPr>
          <w:fldChar w:fldCharType="begin"/>
        </w:r>
        <w:r>
          <w:rPr>
            <w:noProof/>
            <w:webHidden/>
          </w:rPr>
          <w:instrText xml:space="preserve"> PAGEREF _Toc223601678 \h </w:instrText>
        </w:r>
        <w:r>
          <w:rPr>
            <w:noProof/>
            <w:webHidden/>
          </w:rPr>
        </w:r>
        <w:r>
          <w:rPr>
            <w:noProof/>
            <w:webHidden/>
          </w:rPr>
          <w:fldChar w:fldCharType="separate"/>
        </w:r>
        <w:r>
          <w:rPr>
            <w:noProof/>
            <w:webHidden/>
          </w:rPr>
          <w:t>14</w:t>
        </w:r>
        <w:r>
          <w:rPr>
            <w:noProof/>
            <w:webHidden/>
          </w:rPr>
          <w:fldChar w:fldCharType="end"/>
        </w:r>
      </w:hyperlink>
    </w:p>
    <w:p w14:paraId="45FA140D" w14:textId="5F51760D" w:rsidR="00DD1656" w:rsidRDefault="00DD1656" w:rsidP="00DD1656">
      <w:pPr>
        <w:pStyle w:val="11"/>
        <w:framePr w:w="9637" w:wrap="around" w:y="1"/>
        <w:rPr>
          <w:rFonts w:asciiTheme="minorHAnsi" w:eastAsiaTheme="minorEastAsia" w:hAnsiTheme="minorHAnsi"/>
          <w:noProof/>
          <w:kern w:val="2"/>
          <w:sz w:val="24"/>
          <w:szCs w:val="24"/>
          <w:lang w:eastAsia="ru-RU"/>
          <w14:ligatures w14:val="standardContextual"/>
        </w:rPr>
      </w:pPr>
      <w:hyperlink w:anchor="_Toc223601679" w:history="1">
        <w:r w:rsidRPr="000B20B2">
          <w:rPr>
            <w:rStyle w:val="ae"/>
            <w:noProof/>
          </w:rPr>
          <w:t>Список использованных источников</w:t>
        </w:r>
        <w:r>
          <w:rPr>
            <w:noProof/>
            <w:webHidden/>
          </w:rPr>
          <w:tab/>
        </w:r>
        <w:r>
          <w:rPr>
            <w:noProof/>
            <w:webHidden/>
          </w:rPr>
          <w:fldChar w:fldCharType="begin"/>
        </w:r>
        <w:r>
          <w:rPr>
            <w:noProof/>
            <w:webHidden/>
          </w:rPr>
          <w:instrText xml:space="preserve"> PAGEREF _Toc223601679 \h </w:instrText>
        </w:r>
        <w:r>
          <w:rPr>
            <w:noProof/>
            <w:webHidden/>
          </w:rPr>
        </w:r>
        <w:r>
          <w:rPr>
            <w:noProof/>
            <w:webHidden/>
          </w:rPr>
          <w:fldChar w:fldCharType="separate"/>
        </w:r>
        <w:r>
          <w:rPr>
            <w:noProof/>
            <w:webHidden/>
          </w:rPr>
          <w:t>15</w:t>
        </w:r>
        <w:r>
          <w:rPr>
            <w:noProof/>
            <w:webHidden/>
          </w:rPr>
          <w:fldChar w:fldCharType="end"/>
        </w:r>
      </w:hyperlink>
    </w:p>
    <w:p w14:paraId="25E00B05" w14:textId="2A5EFFA3" w:rsidR="00DD1656" w:rsidRDefault="00DD1656" w:rsidP="00DD1656">
      <w:pPr>
        <w:pStyle w:val="11"/>
        <w:framePr w:w="9637" w:wrap="around" w:y="1"/>
        <w:rPr>
          <w:rFonts w:asciiTheme="minorHAnsi" w:eastAsiaTheme="minorEastAsia" w:hAnsiTheme="minorHAnsi"/>
          <w:noProof/>
          <w:kern w:val="2"/>
          <w:sz w:val="24"/>
          <w:szCs w:val="24"/>
          <w:lang w:eastAsia="ru-RU"/>
          <w14:ligatures w14:val="standardContextual"/>
        </w:rPr>
      </w:pPr>
      <w:hyperlink w:anchor="_Toc223601680" w:history="1">
        <w:r w:rsidRPr="000B20B2">
          <w:rPr>
            <w:rStyle w:val="ae"/>
            <w:noProof/>
          </w:rPr>
          <w:t>Приложение</w:t>
        </w:r>
        <w:r>
          <w:rPr>
            <w:noProof/>
            <w:webHidden/>
          </w:rPr>
          <w:tab/>
        </w:r>
        <w:r>
          <w:rPr>
            <w:noProof/>
            <w:webHidden/>
          </w:rPr>
          <w:fldChar w:fldCharType="begin"/>
        </w:r>
        <w:r>
          <w:rPr>
            <w:noProof/>
            <w:webHidden/>
          </w:rPr>
          <w:instrText xml:space="preserve"> PAGEREF _Toc223601680 \h </w:instrText>
        </w:r>
        <w:r>
          <w:rPr>
            <w:noProof/>
            <w:webHidden/>
          </w:rPr>
        </w:r>
        <w:r>
          <w:rPr>
            <w:noProof/>
            <w:webHidden/>
          </w:rPr>
          <w:fldChar w:fldCharType="separate"/>
        </w:r>
        <w:r>
          <w:rPr>
            <w:noProof/>
            <w:webHidden/>
          </w:rPr>
          <w:t>16</w:t>
        </w:r>
        <w:r>
          <w:rPr>
            <w:noProof/>
            <w:webHidden/>
          </w:rPr>
          <w:fldChar w:fldCharType="end"/>
        </w:r>
      </w:hyperlink>
    </w:p>
    <w:p w14:paraId="479D868C" w14:textId="1F137F8F" w:rsidR="00FE682D" w:rsidRPr="004B177B" w:rsidRDefault="0017294A" w:rsidP="0017294A">
      <w:pPr>
        <w:spacing w:after="0" w:line="240" w:lineRule="auto"/>
        <w:jc w:val="center"/>
        <w:rPr>
          <w:rFonts w:cs="Times New Roman"/>
          <w:szCs w:val="28"/>
        </w:rPr>
      </w:pPr>
      <w:r>
        <w:rPr>
          <w:rFonts w:cs="Times New Roman"/>
          <w:szCs w:val="28"/>
        </w:rPr>
        <w:fldChar w:fldCharType="end"/>
      </w:r>
    </w:p>
    <w:p w14:paraId="0B6CFBC6" w14:textId="77777777" w:rsidR="004B177B" w:rsidRPr="004B177B" w:rsidRDefault="004B177B" w:rsidP="004B177B">
      <w:pPr>
        <w:spacing w:after="0" w:line="240" w:lineRule="auto"/>
        <w:jc w:val="center"/>
        <w:rPr>
          <w:rFonts w:cs="Times New Roman"/>
          <w:szCs w:val="28"/>
        </w:rPr>
      </w:pPr>
    </w:p>
    <w:p w14:paraId="76B47ADD" w14:textId="77777777" w:rsidR="004B177B" w:rsidRPr="004B177B" w:rsidRDefault="004B177B" w:rsidP="004B177B">
      <w:pPr>
        <w:spacing w:after="0" w:line="240" w:lineRule="auto"/>
        <w:jc w:val="center"/>
        <w:rPr>
          <w:rFonts w:cs="Times New Roman"/>
          <w:szCs w:val="28"/>
        </w:rPr>
      </w:pPr>
    </w:p>
    <w:p w14:paraId="4A344781" w14:textId="77777777" w:rsidR="004B177B" w:rsidRPr="004B177B" w:rsidRDefault="004B177B" w:rsidP="004B177B">
      <w:pPr>
        <w:spacing w:after="0" w:line="240" w:lineRule="auto"/>
        <w:jc w:val="center"/>
        <w:rPr>
          <w:rFonts w:cs="Times New Roman"/>
          <w:szCs w:val="28"/>
        </w:rPr>
      </w:pPr>
    </w:p>
    <w:p w14:paraId="0FC76FB7" w14:textId="77777777" w:rsidR="004B177B" w:rsidRPr="004B177B" w:rsidRDefault="004B177B" w:rsidP="004B177B">
      <w:pPr>
        <w:spacing w:after="0" w:line="240" w:lineRule="auto"/>
        <w:jc w:val="center"/>
        <w:rPr>
          <w:rFonts w:cs="Times New Roman"/>
          <w:szCs w:val="28"/>
        </w:rPr>
      </w:pPr>
    </w:p>
    <w:p w14:paraId="5ED3D394" w14:textId="77777777" w:rsidR="004B177B" w:rsidRPr="004B177B" w:rsidRDefault="004B177B" w:rsidP="004B177B">
      <w:pPr>
        <w:spacing w:after="0" w:line="240" w:lineRule="auto"/>
        <w:jc w:val="center"/>
        <w:rPr>
          <w:rFonts w:cs="Times New Roman"/>
          <w:szCs w:val="28"/>
        </w:rPr>
      </w:pPr>
    </w:p>
    <w:p w14:paraId="724390D5" w14:textId="77777777" w:rsidR="004B177B" w:rsidRPr="004B177B" w:rsidRDefault="004B177B" w:rsidP="004B177B">
      <w:pPr>
        <w:spacing w:after="0" w:line="240" w:lineRule="auto"/>
        <w:jc w:val="center"/>
        <w:rPr>
          <w:rFonts w:cs="Times New Roman"/>
          <w:szCs w:val="28"/>
        </w:rPr>
      </w:pPr>
    </w:p>
    <w:p w14:paraId="2EAF897F" w14:textId="77777777" w:rsidR="004B177B" w:rsidRPr="004B177B" w:rsidRDefault="004B177B" w:rsidP="004B177B">
      <w:pPr>
        <w:spacing w:after="0" w:line="240" w:lineRule="auto"/>
        <w:jc w:val="center"/>
        <w:rPr>
          <w:rFonts w:cs="Times New Roman"/>
          <w:szCs w:val="28"/>
        </w:rPr>
      </w:pPr>
    </w:p>
    <w:p w14:paraId="2683C93F" w14:textId="77777777" w:rsidR="004B177B" w:rsidRPr="004B177B" w:rsidRDefault="004B177B" w:rsidP="004B177B">
      <w:pPr>
        <w:spacing w:after="0" w:line="240" w:lineRule="auto"/>
        <w:jc w:val="center"/>
        <w:rPr>
          <w:rFonts w:cs="Times New Roman"/>
          <w:szCs w:val="28"/>
        </w:rPr>
      </w:pPr>
    </w:p>
    <w:p w14:paraId="3E9A6115" w14:textId="77777777" w:rsidR="004B177B" w:rsidRPr="004B177B" w:rsidRDefault="004B177B" w:rsidP="004B177B">
      <w:pPr>
        <w:spacing w:after="0" w:line="240" w:lineRule="auto"/>
        <w:jc w:val="center"/>
        <w:rPr>
          <w:rFonts w:cs="Times New Roman"/>
          <w:szCs w:val="28"/>
        </w:rPr>
      </w:pPr>
    </w:p>
    <w:p w14:paraId="4F483D04" w14:textId="77777777" w:rsidR="004B177B" w:rsidRPr="004B177B" w:rsidRDefault="004B177B" w:rsidP="004B177B">
      <w:pPr>
        <w:spacing w:after="0" w:line="240" w:lineRule="auto"/>
        <w:jc w:val="center"/>
        <w:rPr>
          <w:rFonts w:cs="Times New Roman"/>
          <w:szCs w:val="28"/>
        </w:rPr>
      </w:pPr>
    </w:p>
    <w:p w14:paraId="06661411" w14:textId="77777777" w:rsidR="004B177B" w:rsidRPr="004B177B" w:rsidRDefault="004B177B" w:rsidP="004B177B">
      <w:pPr>
        <w:spacing w:after="0" w:line="240" w:lineRule="auto"/>
        <w:jc w:val="center"/>
        <w:rPr>
          <w:rFonts w:cs="Times New Roman"/>
          <w:szCs w:val="28"/>
        </w:rPr>
      </w:pPr>
    </w:p>
    <w:p w14:paraId="03A57BD1" w14:textId="77777777" w:rsidR="004B177B" w:rsidRPr="004B177B" w:rsidRDefault="004B177B" w:rsidP="004B177B">
      <w:pPr>
        <w:spacing w:after="0" w:line="240" w:lineRule="auto"/>
        <w:jc w:val="center"/>
        <w:rPr>
          <w:rFonts w:cs="Times New Roman"/>
          <w:szCs w:val="28"/>
        </w:rPr>
      </w:pPr>
    </w:p>
    <w:p w14:paraId="4F3E947B" w14:textId="2771F803" w:rsidR="004B177B" w:rsidRDefault="004B177B" w:rsidP="004B177B">
      <w:pPr>
        <w:spacing w:after="0" w:line="240" w:lineRule="auto"/>
        <w:jc w:val="center"/>
        <w:rPr>
          <w:rFonts w:cs="Times New Roman"/>
          <w:b/>
          <w:bCs/>
          <w:sz w:val="32"/>
          <w:szCs w:val="32"/>
        </w:rPr>
      </w:pPr>
    </w:p>
    <w:p w14:paraId="5A4441B6" w14:textId="0799CCEB" w:rsidR="004B177B" w:rsidRDefault="004B177B" w:rsidP="004B177B">
      <w:pPr>
        <w:spacing w:after="0" w:line="240" w:lineRule="auto"/>
        <w:jc w:val="center"/>
        <w:rPr>
          <w:rFonts w:cs="Times New Roman"/>
          <w:b/>
          <w:bCs/>
          <w:sz w:val="32"/>
          <w:szCs w:val="32"/>
        </w:rPr>
      </w:pPr>
    </w:p>
    <w:p w14:paraId="32571921" w14:textId="526BE4F3" w:rsidR="004B177B" w:rsidRDefault="004B177B" w:rsidP="004B177B">
      <w:pPr>
        <w:spacing w:after="0" w:line="240" w:lineRule="auto"/>
        <w:jc w:val="center"/>
        <w:rPr>
          <w:rFonts w:cs="Times New Roman"/>
          <w:b/>
          <w:bCs/>
          <w:sz w:val="32"/>
          <w:szCs w:val="32"/>
        </w:rPr>
      </w:pPr>
    </w:p>
    <w:p w14:paraId="103B0F94" w14:textId="44D15750" w:rsidR="004B177B" w:rsidRDefault="004B177B" w:rsidP="004B177B">
      <w:pPr>
        <w:spacing w:after="0" w:line="240" w:lineRule="auto"/>
        <w:jc w:val="center"/>
        <w:rPr>
          <w:rFonts w:cs="Times New Roman"/>
          <w:b/>
          <w:bCs/>
          <w:sz w:val="32"/>
          <w:szCs w:val="32"/>
        </w:rPr>
      </w:pPr>
    </w:p>
    <w:p w14:paraId="2E0F7AE5" w14:textId="22EA6D13" w:rsidR="004B177B" w:rsidRDefault="004B177B" w:rsidP="004B177B">
      <w:pPr>
        <w:spacing w:after="0" w:line="240" w:lineRule="auto"/>
        <w:jc w:val="center"/>
        <w:rPr>
          <w:rFonts w:cs="Times New Roman"/>
          <w:b/>
          <w:bCs/>
          <w:sz w:val="32"/>
          <w:szCs w:val="32"/>
        </w:rPr>
      </w:pPr>
    </w:p>
    <w:p w14:paraId="16672921" w14:textId="0EA18572" w:rsidR="004B177B" w:rsidRDefault="004B177B" w:rsidP="004B177B">
      <w:pPr>
        <w:spacing w:after="0" w:line="240" w:lineRule="auto"/>
        <w:jc w:val="center"/>
        <w:rPr>
          <w:rFonts w:cs="Times New Roman"/>
          <w:b/>
          <w:bCs/>
          <w:sz w:val="32"/>
          <w:szCs w:val="32"/>
        </w:rPr>
      </w:pPr>
    </w:p>
    <w:p w14:paraId="65893191" w14:textId="5B3F68A2" w:rsidR="004B177B" w:rsidRDefault="004B177B" w:rsidP="004B177B">
      <w:pPr>
        <w:spacing w:after="0" w:line="240" w:lineRule="auto"/>
        <w:jc w:val="center"/>
        <w:rPr>
          <w:rFonts w:cs="Times New Roman"/>
          <w:b/>
          <w:bCs/>
          <w:sz w:val="32"/>
          <w:szCs w:val="32"/>
        </w:rPr>
      </w:pPr>
    </w:p>
    <w:p w14:paraId="2A9DEA57" w14:textId="0733DD22" w:rsidR="004B177B" w:rsidRDefault="004B177B" w:rsidP="004B177B">
      <w:pPr>
        <w:spacing w:after="0" w:line="240" w:lineRule="auto"/>
        <w:jc w:val="center"/>
        <w:rPr>
          <w:rFonts w:cs="Times New Roman"/>
          <w:b/>
          <w:bCs/>
          <w:sz w:val="32"/>
          <w:szCs w:val="32"/>
        </w:rPr>
      </w:pPr>
    </w:p>
    <w:p w14:paraId="4A236E8E" w14:textId="7E8BAB7B" w:rsidR="004B177B" w:rsidRDefault="004B177B" w:rsidP="00CD450C">
      <w:pPr>
        <w:rPr>
          <w:rFonts w:eastAsiaTheme="majorEastAsia" w:cs="Times New Roman"/>
          <w:b/>
          <w:bCs/>
          <w:spacing w:val="-10"/>
          <w:kern w:val="28"/>
          <w:sz w:val="32"/>
          <w:szCs w:val="32"/>
        </w:rPr>
      </w:pPr>
      <w:r>
        <w:rPr>
          <w:rFonts w:cs="Times New Roman"/>
          <w:b/>
          <w:bCs/>
          <w:sz w:val="32"/>
          <w:szCs w:val="32"/>
        </w:rPr>
        <w:br w:type="page"/>
      </w:r>
    </w:p>
    <w:p w14:paraId="1C978052" w14:textId="19EA3C99" w:rsidR="00964F4B" w:rsidRPr="004B177B" w:rsidRDefault="00F55492" w:rsidP="00FE682D">
      <w:pPr>
        <w:pStyle w:val="1"/>
        <w:spacing w:after="0"/>
        <w:ind w:firstLine="0"/>
      </w:pPr>
      <w:bookmarkStart w:id="4" w:name="_Toc191392406"/>
      <w:bookmarkStart w:id="5" w:name="_Toc191392459"/>
      <w:bookmarkStart w:id="6" w:name="_Toc221608875"/>
      <w:bookmarkStart w:id="7" w:name="_Toc223601666"/>
      <w:r w:rsidRPr="004B177B">
        <w:lastRenderedPageBreak/>
        <w:t>Введение</w:t>
      </w:r>
      <w:bookmarkEnd w:id="2"/>
      <w:bookmarkEnd w:id="3"/>
      <w:bookmarkEnd w:id="4"/>
      <w:bookmarkEnd w:id="5"/>
      <w:bookmarkEnd w:id="6"/>
      <w:bookmarkEnd w:id="7"/>
    </w:p>
    <w:p w14:paraId="1835BDDA" w14:textId="12F53192" w:rsidR="004B177B" w:rsidRDefault="004B177B" w:rsidP="004B177B">
      <w:pPr>
        <w:spacing w:after="0" w:line="240" w:lineRule="auto"/>
      </w:pPr>
    </w:p>
    <w:p w14:paraId="391EAA99" w14:textId="77777777" w:rsidR="00D23D72" w:rsidRDefault="00D23D72" w:rsidP="00D23D72">
      <w:pPr>
        <w:spacing w:after="0" w:line="240" w:lineRule="auto"/>
        <w:ind w:firstLine="851"/>
      </w:pPr>
      <w:r w:rsidRPr="00D23D72">
        <w:t>В современном мире информационные технологии проникают во все сферы человеческой деятельности, и сфера развлечений не является исключением.</w:t>
      </w:r>
    </w:p>
    <w:p w14:paraId="6C68D5FF" w14:textId="77777777" w:rsidR="00D23D72" w:rsidRDefault="00D23D72" w:rsidP="00D23D72">
      <w:pPr>
        <w:spacing w:after="0" w:line="240" w:lineRule="auto"/>
        <w:ind w:firstLine="851"/>
      </w:pPr>
      <w:r w:rsidRPr="00D23D72">
        <w:t>Компьютерные игры давно перестали быть просто способом проведения досуга; они активно используются в образовательных целях, для тренировки когнитивных способностей, развития мелкой моторики, внимания и скорости принятия решений.</w:t>
      </w:r>
    </w:p>
    <w:p w14:paraId="1A3517EA" w14:textId="30D8134A" w:rsidR="004B177B" w:rsidRDefault="00D23D72" w:rsidP="00D23D72">
      <w:pPr>
        <w:spacing w:after="0" w:line="240" w:lineRule="auto"/>
        <w:ind w:firstLine="851"/>
      </w:pPr>
      <w:r w:rsidRPr="00D23D72">
        <w:t>Индустрия разработки игр представляет собой мощный сектор экономики, требующий от специалистов глубоких знаний в области программирования, проектирования, дизайна и психологии восприятия.</w:t>
      </w:r>
    </w:p>
    <w:p w14:paraId="031CFEB9" w14:textId="5D372367" w:rsidR="00D23D72" w:rsidRDefault="00D23D72" w:rsidP="00D23D72">
      <w:pPr>
        <w:spacing w:after="0" w:line="240" w:lineRule="auto"/>
        <w:ind w:firstLine="851"/>
      </w:pPr>
      <w:r w:rsidRPr="00D23D72">
        <w:t xml:space="preserve">Актуальность данной курсовой работы обусловлена несколькими факторами. </w:t>
      </w:r>
      <w:r w:rsidR="00DF411F">
        <w:t>Во-первых, р</w:t>
      </w:r>
      <w:r w:rsidRPr="00D23D72">
        <w:t xml:space="preserve">азработка игры «Стрельба по шарикам» представляет собой законченный программный продукт, который может быть использован для тренировки внимания и скорости реакции пользователей любого возраста. </w:t>
      </w:r>
      <w:r w:rsidR="00DF411F" w:rsidRPr="00DF411F">
        <w:t>Во-вторых, игра обладает практической ценностью, так как может использоваться в качестве тренажера для развития внимания и скорости психомоторных реакций, что полезно для людей различных возрастных групп и профессий. В-третьих, сама задача разработки позволяет применить на практике широкий спектр знаний по алгоритмизации, объектно-ориентированному программированию на языке C#, проектированию графических интерфейсов и тестированию, что способствует закреплению учебного материала.</w:t>
      </w:r>
      <w:r w:rsidR="00DF411F">
        <w:t xml:space="preserve"> </w:t>
      </w:r>
      <w:r w:rsidRPr="00D23D72">
        <w:t>Подобные игры пользуются стабильным спросом благодаря своей простоте и способности кратковременно вовлекать пользователя в процесс.</w:t>
      </w:r>
    </w:p>
    <w:p w14:paraId="091667A6" w14:textId="4F1CCE7B" w:rsidR="00D23D72" w:rsidRDefault="00D23D72" w:rsidP="00D23D72">
      <w:pPr>
        <w:spacing w:after="0" w:line="240" w:lineRule="auto"/>
        <w:ind w:firstLine="851"/>
      </w:pPr>
      <w:r w:rsidRPr="00D23D72">
        <w:t>Целью данной курсовой работы является программное моделирование компьютерной игры «Стрельба по шарикам», предназначенной для проверки внимательности и скорости реакции пользователя.</w:t>
      </w:r>
    </w:p>
    <w:p w14:paraId="7FFE3717" w14:textId="3F609E07" w:rsidR="00D23D72" w:rsidRDefault="00D23D72" w:rsidP="00D23D72">
      <w:pPr>
        <w:spacing w:after="0" w:line="240" w:lineRule="auto"/>
        <w:ind w:firstLine="851"/>
      </w:pPr>
      <w:r>
        <w:t>Для достижения поставленной цели необходимо решить следующие задачи:</w:t>
      </w:r>
    </w:p>
    <w:p w14:paraId="17F9902A" w14:textId="186A4187" w:rsidR="00D23D72" w:rsidRDefault="00D23D72" w:rsidP="00745C55">
      <w:pPr>
        <w:pStyle w:val="ac"/>
        <w:numPr>
          <w:ilvl w:val="0"/>
          <w:numId w:val="7"/>
        </w:numPr>
        <w:spacing w:after="0" w:line="240" w:lineRule="auto"/>
        <w:ind w:left="0" w:firstLine="357"/>
      </w:pPr>
      <w:r>
        <w:t>Провести анализ предметной области, изучить существующие аналоги и требования, предъявляемые к подобному программному обеспечению.</w:t>
      </w:r>
    </w:p>
    <w:p w14:paraId="69503F47" w14:textId="77777777" w:rsidR="00D23D72" w:rsidRDefault="00D23D72" w:rsidP="00745C55">
      <w:pPr>
        <w:pStyle w:val="ac"/>
        <w:numPr>
          <w:ilvl w:val="0"/>
          <w:numId w:val="7"/>
        </w:numPr>
        <w:spacing w:after="0" w:line="240" w:lineRule="auto"/>
        <w:ind w:left="0" w:firstLine="357"/>
      </w:pPr>
      <w:r>
        <w:t>Разработать техническое задание на создание игры, четко определяющее функциональные и нефункциональные требования.</w:t>
      </w:r>
    </w:p>
    <w:p w14:paraId="644D969A" w14:textId="77777777" w:rsidR="00745C55" w:rsidRPr="0017294A" w:rsidRDefault="00D23D72" w:rsidP="00745C55">
      <w:pPr>
        <w:pStyle w:val="ac"/>
        <w:numPr>
          <w:ilvl w:val="0"/>
          <w:numId w:val="7"/>
        </w:numPr>
        <w:spacing w:after="0" w:line="240" w:lineRule="auto"/>
        <w:ind w:left="0" w:firstLine="357"/>
      </w:pPr>
      <w:r>
        <w:t>Реализовать оконное приложение на языке C#, которое обеспечивае</w:t>
      </w:r>
      <w:r w:rsidR="00745C55">
        <w:t>т все нужные для такого вида программ функциональностью</w:t>
      </w:r>
      <w:r w:rsidR="00745C55" w:rsidRPr="00745C55">
        <w:t>.</w:t>
      </w:r>
    </w:p>
    <w:p w14:paraId="6A14E3A0" w14:textId="2A965528" w:rsidR="00D23D72" w:rsidRDefault="00D23D72" w:rsidP="00745C55">
      <w:pPr>
        <w:pStyle w:val="ac"/>
        <w:numPr>
          <w:ilvl w:val="0"/>
          <w:numId w:val="7"/>
        </w:numPr>
        <w:spacing w:after="0" w:line="240" w:lineRule="auto"/>
        <w:ind w:left="0" w:firstLine="357"/>
      </w:pPr>
      <w:r>
        <w:t>Провести тестирование разработанного приложения для выявления и устранения возможных ошибок, а также проверки соответствия функциональных требований.</w:t>
      </w:r>
    </w:p>
    <w:p w14:paraId="312366D9" w14:textId="3E6D639E" w:rsidR="00D23D72" w:rsidRDefault="00D23D72" w:rsidP="00745C55">
      <w:pPr>
        <w:pStyle w:val="ac"/>
        <w:numPr>
          <w:ilvl w:val="0"/>
          <w:numId w:val="7"/>
        </w:numPr>
        <w:spacing w:after="0" w:line="240" w:lineRule="auto"/>
        <w:ind w:left="0" w:firstLine="357"/>
      </w:pPr>
      <w:r>
        <w:t>Разработать руководство пользователя и сформулировать предложения по возможному внедрению, эксплуатации и дальнейшему сопровождению программного продукта.</w:t>
      </w:r>
    </w:p>
    <w:p w14:paraId="0720DCED" w14:textId="77777777" w:rsidR="00745C55" w:rsidRPr="00D23D72" w:rsidRDefault="00745C55" w:rsidP="00745C55">
      <w:pPr>
        <w:pStyle w:val="ac"/>
        <w:spacing w:after="0" w:line="240" w:lineRule="auto"/>
        <w:ind w:left="0" w:firstLine="709"/>
      </w:pPr>
    </w:p>
    <w:p w14:paraId="3DF37153" w14:textId="0D64DAD2" w:rsidR="004B177B" w:rsidRDefault="004B177B" w:rsidP="00745C55">
      <w:pPr>
        <w:spacing w:after="0" w:line="240" w:lineRule="auto"/>
      </w:pPr>
    </w:p>
    <w:p w14:paraId="1DACB549" w14:textId="593B5514" w:rsidR="00457D8A" w:rsidRDefault="00457D8A" w:rsidP="004B177B">
      <w:pPr>
        <w:spacing w:after="0" w:line="240" w:lineRule="auto"/>
      </w:pPr>
    </w:p>
    <w:p w14:paraId="543BB4B5" w14:textId="5F876787" w:rsidR="00457D8A" w:rsidRDefault="00457D8A">
      <w:r>
        <w:br w:type="page"/>
      </w:r>
    </w:p>
    <w:p w14:paraId="689B892C" w14:textId="59FF1CB9" w:rsidR="00457D8A" w:rsidRPr="00A36E8E" w:rsidRDefault="00457D8A" w:rsidP="00FE682D">
      <w:pPr>
        <w:pStyle w:val="1"/>
        <w:spacing w:after="0"/>
        <w:jc w:val="both"/>
      </w:pPr>
      <w:bookmarkStart w:id="8" w:name="_Toc191392407"/>
      <w:bookmarkStart w:id="9" w:name="_Toc191392460"/>
      <w:bookmarkStart w:id="10" w:name="_Toc221608876"/>
      <w:bookmarkStart w:id="11" w:name="_Toc223601667"/>
      <w:r w:rsidRPr="00457D8A">
        <w:lastRenderedPageBreak/>
        <w:t xml:space="preserve">1 </w:t>
      </w:r>
      <w:bookmarkEnd w:id="8"/>
      <w:bookmarkEnd w:id="9"/>
      <w:r w:rsidR="00A36E8E">
        <w:t>Анализ требований и проектирование программного продукта</w:t>
      </w:r>
      <w:bookmarkEnd w:id="10"/>
      <w:bookmarkEnd w:id="11"/>
    </w:p>
    <w:p w14:paraId="3CB042AC" w14:textId="0373A273" w:rsidR="00457D8A" w:rsidRDefault="00457D8A" w:rsidP="00457D8A">
      <w:pPr>
        <w:spacing w:after="0" w:line="240" w:lineRule="auto"/>
      </w:pPr>
    </w:p>
    <w:p w14:paraId="589F5715" w14:textId="5F9B9B68" w:rsidR="00457D8A" w:rsidRDefault="00030797" w:rsidP="004F0A98">
      <w:pPr>
        <w:pStyle w:val="2"/>
        <w:jc w:val="both"/>
      </w:pPr>
      <w:bookmarkStart w:id="12" w:name="_Toc191392408"/>
      <w:bookmarkStart w:id="13" w:name="_Toc191392461"/>
      <w:bookmarkStart w:id="14" w:name="_Toc221608877"/>
      <w:bookmarkStart w:id="15" w:name="_Toc223601668"/>
      <w:r>
        <w:t xml:space="preserve">1.1 </w:t>
      </w:r>
      <w:bookmarkEnd w:id="12"/>
      <w:bookmarkEnd w:id="13"/>
      <w:r w:rsidR="004F0A98">
        <w:t>Анализ предметной области</w:t>
      </w:r>
      <w:bookmarkEnd w:id="14"/>
      <w:bookmarkEnd w:id="15"/>
    </w:p>
    <w:p w14:paraId="5B0DB722" w14:textId="6CC17FC6" w:rsidR="00457D8A" w:rsidRDefault="00457D8A" w:rsidP="00457D8A">
      <w:pPr>
        <w:spacing w:after="0" w:line="240" w:lineRule="auto"/>
      </w:pPr>
    </w:p>
    <w:p w14:paraId="0E2DBE8D" w14:textId="77777777" w:rsidR="00E71A2D" w:rsidRDefault="00E71A2D" w:rsidP="00457D8A">
      <w:pPr>
        <w:spacing w:after="0" w:line="240" w:lineRule="auto"/>
      </w:pPr>
    </w:p>
    <w:p w14:paraId="3B9A58AF" w14:textId="1BB5D973" w:rsidR="00CB6154" w:rsidRDefault="00CB6154" w:rsidP="001F6E2C">
      <w:pPr>
        <w:spacing w:after="0" w:line="240" w:lineRule="auto"/>
        <w:ind w:firstLine="709"/>
        <w:jc w:val="both"/>
      </w:pPr>
      <w:bookmarkStart w:id="16" w:name="_Toc191392409"/>
      <w:bookmarkStart w:id="17" w:name="_Toc191392462"/>
      <w:bookmarkStart w:id="18" w:name="_Toc221608878"/>
      <w:r w:rsidRPr="00CB6154">
        <w:t xml:space="preserve">Компьютерные игры представляют собой программные приложения, предназначенные для организации досуга, тренировки когнитивных способностей или обучения пользователей. В современной классификации </w:t>
      </w:r>
      <w:r w:rsidR="00A9067B">
        <w:t>компьютерных игр</w:t>
      </w:r>
      <w:r w:rsidRPr="00CB6154">
        <w:t xml:space="preserve"> особое место занимают казуальные игры </w:t>
      </w:r>
      <w:r>
        <w:t>-</w:t>
      </w:r>
      <w:r w:rsidRPr="00CB6154">
        <w:t xml:space="preserve"> игры, рассчитанные на широкую аудиторию пользователей</w:t>
      </w:r>
      <w:r>
        <w:t xml:space="preserve"> всех возрастов</w:t>
      </w:r>
      <w:r w:rsidRPr="00CB6154">
        <w:t>, которые не имеют большого опыта в видеоиграх</w:t>
      </w:r>
      <w:r>
        <w:t xml:space="preserve"> или прочих сферах</w:t>
      </w:r>
      <w:r w:rsidRPr="00CB6154">
        <w:t xml:space="preserve"> и предпочитают короткие игровые сессии.</w:t>
      </w:r>
    </w:p>
    <w:p w14:paraId="15A904A2" w14:textId="654653AD" w:rsidR="00CB6154" w:rsidRPr="00CB6154" w:rsidRDefault="00CB6154" w:rsidP="001F6E2C">
      <w:pPr>
        <w:spacing w:after="0" w:line="240" w:lineRule="auto"/>
        <w:ind w:firstLine="709"/>
        <w:jc w:val="both"/>
      </w:pPr>
      <w:r w:rsidRPr="00CB6154">
        <w:t xml:space="preserve">В последние годы активно развивается поджанр казуальных игр </w:t>
      </w:r>
      <w:r>
        <w:t>-</w:t>
      </w:r>
      <w:r w:rsidRPr="00CB6154">
        <w:t xml:space="preserve"> максимально простых приложений с одной ключевой механикой и минималистичным интерфейсом. Как отмечают эксперты рынка, казуальные игры </w:t>
      </w:r>
      <w:r>
        <w:t>— это</w:t>
      </w:r>
      <w:r w:rsidR="00A9067B" w:rsidRPr="00A9067B">
        <w:t xml:space="preserve"> </w:t>
      </w:r>
      <w:r w:rsidR="00A9067B">
        <w:t>игры</w:t>
      </w:r>
      <w:r w:rsidRPr="00CB6154">
        <w:t xml:space="preserve">, которые пользователи запускают ненадолго, чтобы скоротать время. Характерная особенность таких игр </w:t>
      </w:r>
      <w:r>
        <w:t>-</w:t>
      </w:r>
      <w:r w:rsidRPr="00CB6154">
        <w:t xml:space="preserve"> множество коротких сессий: игрок может открыть приложение на несколько минут, а затем закрыть его без потери прогресса.</w:t>
      </w:r>
    </w:p>
    <w:p w14:paraId="156F6F8B" w14:textId="6A16E807" w:rsidR="00A50FEA" w:rsidRDefault="00A50FEA" w:rsidP="001F6E2C">
      <w:pPr>
        <w:spacing w:after="0" w:line="240" w:lineRule="auto"/>
        <w:ind w:firstLine="709"/>
        <w:jc w:val="both"/>
      </w:pPr>
      <w:r w:rsidRPr="00A50FEA">
        <w:t>Ежегодный объ</w:t>
      </w:r>
      <w:r w:rsidR="00A9067B">
        <w:t>ё</w:t>
      </w:r>
      <w:r w:rsidRPr="00A50FEA">
        <w:t xml:space="preserve">м рынка казуальных игр оценивается в диапазоне от </w:t>
      </w:r>
      <w:r w:rsidR="00A9067B">
        <w:t>двух</w:t>
      </w:r>
      <w:r w:rsidRPr="00A50FEA">
        <w:t xml:space="preserve"> до 2,5 млрд долларов США, что подтверждает высокий интерес к играм данного направления. </w:t>
      </w:r>
    </w:p>
    <w:p w14:paraId="6DA65394" w14:textId="6A27D6FC" w:rsidR="00CB6154" w:rsidRPr="0017294A" w:rsidRDefault="00CB6154" w:rsidP="001F6E2C">
      <w:pPr>
        <w:spacing w:after="0" w:line="240" w:lineRule="auto"/>
        <w:ind w:firstLine="709"/>
        <w:jc w:val="both"/>
      </w:pPr>
      <w:r w:rsidRPr="0017294A">
        <w:t>Основные свойства которых желательно придерживаться в разработке казуальных игр:</w:t>
      </w:r>
    </w:p>
    <w:p w14:paraId="08BD4F36" w14:textId="3BF4F36A" w:rsidR="00CB6154" w:rsidRDefault="00CB6154" w:rsidP="001F6E2C">
      <w:pPr>
        <w:pStyle w:val="ac"/>
        <w:numPr>
          <w:ilvl w:val="0"/>
          <w:numId w:val="8"/>
        </w:numPr>
        <w:tabs>
          <w:tab w:val="left" w:pos="993"/>
        </w:tabs>
        <w:spacing w:after="0" w:line="240" w:lineRule="auto"/>
        <w:ind w:left="0" w:firstLine="709"/>
        <w:jc w:val="both"/>
      </w:pPr>
      <w:r w:rsidRPr="00CB6154">
        <w:t>Игрок не должен ждать. После запуска приложения пользователь должен попадать непосредственно на игровое поле без длительных заставок и обучений. В самой игре все действия должны происходить моментально: реакция на клик, анимация, начисление очков. Награда за действия игрока должна приходить мгновенно, что обеспечивает положительное подкрепление и вовлекает пользователя в игровой процесс.</w:t>
      </w:r>
    </w:p>
    <w:p w14:paraId="6FD32303" w14:textId="5DD71D44" w:rsidR="00CB6154" w:rsidRPr="00CB6154" w:rsidRDefault="00CB6154" w:rsidP="001F6E2C">
      <w:pPr>
        <w:pStyle w:val="ac"/>
        <w:numPr>
          <w:ilvl w:val="0"/>
          <w:numId w:val="8"/>
        </w:numPr>
        <w:tabs>
          <w:tab w:val="left" w:pos="993"/>
        </w:tabs>
        <w:spacing w:after="0" w:line="240" w:lineRule="auto"/>
        <w:ind w:left="0" w:firstLine="709"/>
        <w:jc w:val="both"/>
      </w:pPr>
      <w:r w:rsidRPr="00CB6154">
        <w:t>Чрезмерное внимание к деталям вредит казуальным играм. Пользователям становится сложнее сконцентрироваться на геймплее, если интерфейс перегружен элементами, а правила игры слишком запутаны. Минималистичные элементы, схематичные персонажи позволяют сосредоточиться на процессе игры, даже если они выглядят не очень красиво. Интерфейс должен содержать только самые необходимые элементы, не отвлекающие от основного действия.</w:t>
      </w:r>
    </w:p>
    <w:p w14:paraId="65D46D41" w14:textId="35388A7C" w:rsidR="006F6CE6" w:rsidRDefault="00CB6154" w:rsidP="001F6E2C">
      <w:pPr>
        <w:pStyle w:val="ac"/>
        <w:numPr>
          <w:ilvl w:val="0"/>
          <w:numId w:val="8"/>
        </w:numPr>
        <w:tabs>
          <w:tab w:val="left" w:pos="993"/>
        </w:tabs>
        <w:spacing w:after="0" w:line="240" w:lineRule="auto"/>
        <w:ind w:left="0" w:firstLine="709"/>
        <w:jc w:val="both"/>
      </w:pPr>
      <w:r w:rsidRPr="00CB6154">
        <w:t>Несмотря на простоту, игра должна предоставлять игроку определенный вызов, требовать приложения усилий. Пользователю должно быть интересно продолжать играть благодаря наличию риска проигрыша, возрастающей сложности или неожиданным ситуациям.</w:t>
      </w:r>
    </w:p>
    <w:p w14:paraId="7A652ACF" w14:textId="51070344" w:rsidR="00CB6154" w:rsidRPr="0017294A" w:rsidRDefault="006F6CE6" w:rsidP="001F6E2C">
      <w:pPr>
        <w:spacing w:after="0" w:line="240" w:lineRule="auto"/>
        <w:ind w:firstLine="709"/>
        <w:jc w:val="both"/>
      </w:pPr>
      <w:r>
        <w:t>И</w:t>
      </w:r>
      <w:r w:rsidR="00CB6154" w:rsidRPr="0017294A">
        <w:t>гровые механики, реализуемые в похожих проектах:</w:t>
      </w:r>
    </w:p>
    <w:p w14:paraId="6215011A" w14:textId="05E1B975" w:rsidR="00CB6154" w:rsidRPr="00562846" w:rsidRDefault="00CB6154" w:rsidP="001F6E2C">
      <w:pPr>
        <w:pStyle w:val="ac"/>
        <w:numPr>
          <w:ilvl w:val="0"/>
          <w:numId w:val="22"/>
        </w:numPr>
        <w:tabs>
          <w:tab w:val="left" w:pos="993"/>
        </w:tabs>
        <w:spacing w:after="0" w:line="240" w:lineRule="auto"/>
        <w:ind w:left="0" w:firstLine="709"/>
        <w:jc w:val="both"/>
        <w:rPr>
          <w:b/>
          <w:bCs/>
        </w:rPr>
      </w:pPr>
      <w:r w:rsidRPr="00CB6154">
        <w:t>Механика расч</w:t>
      </w:r>
      <w:r w:rsidR="00A9067B">
        <w:t>ё</w:t>
      </w:r>
      <w:r w:rsidRPr="00CB6154">
        <w:t xml:space="preserve">та времени </w:t>
      </w:r>
      <w:r w:rsidRPr="00562846">
        <w:rPr>
          <w:b/>
          <w:bCs/>
        </w:rPr>
        <w:t xml:space="preserve">- </w:t>
      </w:r>
      <w:r>
        <w:t>д</w:t>
      </w:r>
      <w:r w:rsidRPr="00CB6154">
        <w:t>анная механика, также известная как «механика нажатия», требует от игрока совершать действия в определ</w:t>
      </w:r>
      <w:r w:rsidR="00A9067B">
        <w:t>ё</w:t>
      </w:r>
      <w:r w:rsidRPr="00CB6154">
        <w:t xml:space="preserve">нный момент времени. Пользователь должен нажимать на экран (или кликать мышью) в нужный момент, чтобы выполнить игровое действие. В разрабатываемой игре эта механика </w:t>
      </w:r>
      <w:r w:rsidRPr="00CB6154">
        <w:lastRenderedPageBreak/>
        <w:t>реализуется через необходимость успеть щелкнуть по зел</w:t>
      </w:r>
      <w:r w:rsidR="00A9067B">
        <w:t>ё</w:t>
      </w:r>
      <w:r w:rsidRPr="00CB6154">
        <w:t>ному шарику в течение секунды, пока окошко открыто.</w:t>
      </w:r>
    </w:p>
    <w:p w14:paraId="4C0CE563" w14:textId="6C5ECEA4" w:rsidR="00562846" w:rsidRDefault="00CB6154" w:rsidP="001F6E2C">
      <w:pPr>
        <w:pStyle w:val="ac"/>
        <w:numPr>
          <w:ilvl w:val="0"/>
          <w:numId w:val="22"/>
        </w:numPr>
        <w:tabs>
          <w:tab w:val="left" w:pos="993"/>
        </w:tabs>
        <w:spacing w:after="0" w:line="240" w:lineRule="auto"/>
        <w:ind w:left="0" w:firstLine="709"/>
        <w:jc w:val="both"/>
      </w:pPr>
      <w:r>
        <w:t xml:space="preserve">Механика </w:t>
      </w:r>
      <w:r w:rsidR="00A9067B">
        <w:t>пропуска</w:t>
      </w:r>
      <w:r>
        <w:t xml:space="preserve"> - пользователь должен избегать определ</w:t>
      </w:r>
      <w:r w:rsidR="00A9067B">
        <w:t>ё</w:t>
      </w:r>
      <w:r>
        <w:t xml:space="preserve">нных действий, которые приводят к негативным последствиям. </w:t>
      </w:r>
    </w:p>
    <w:p w14:paraId="02B05743" w14:textId="554A2F75" w:rsidR="00562846" w:rsidRDefault="00562846" w:rsidP="001F6E2C">
      <w:pPr>
        <w:pStyle w:val="ac"/>
        <w:numPr>
          <w:ilvl w:val="0"/>
          <w:numId w:val="22"/>
        </w:numPr>
        <w:tabs>
          <w:tab w:val="left" w:pos="993"/>
        </w:tabs>
        <w:spacing w:after="0" w:line="240" w:lineRule="auto"/>
        <w:ind w:left="0" w:firstLine="709"/>
        <w:jc w:val="both"/>
      </w:pPr>
      <w:r w:rsidRPr="00562846">
        <w:t xml:space="preserve">Механика выбора уровня сложности </w:t>
      </w:r>
      <w:r>
        <w:t xml:space="preserve">- важным элементом любой игровой системы является возможность адаптации игрового процесса под индивидуальные особенности и предпочтения пользователя. В теории </w:t>
      </w:r>
      <w:r w:rsidR="00FF05F5">
        <w:t>гейм-дизайна</w:t>
      </w:r>
      <w:r>
        <w:t xml:space="preserve"> механика выбора сложности относится к категории настройки игрового опыта, позволяющей регулировать степень напряж</w:t>
      </w:r>
      <w:r w:rsidR="00026539">
        <w:t>ё</w:t>
      </w:r>
      <w:r>
        <w:t>нности и требовательности игры к навыкам игрока.</w:t>
      </w:r>
    </w:p>
    <w:p w14:paraId="46C2AB01" w14:textId="66025629" w:rsidR="00562846" w:rsidRDefault="00562846" w:rsidP="001F6E2C">
      <w:pPr>
        <w:pStyle w:val="ac"/>
        <w:spacing w:after="0" w:line="240" w:lineRule="auto"/>
        <w:ind w:left="0" w:firstLine="709"/>
        <w:jc w:val="both"/>
      </w:pPr>
      <w:r>
        <w:t>В компьютерных играх сложность может регулироваться различными способами: изменением количества противников, их скорости, урона, времени на выполнение действий и другими параметрами. Для казуальных игр, ориентированных на широкую аудиторию, особенно важно предоставить пользователю возможность выбора комфортного темпа игры, поскольку пользователи обладают разным уровнем подготовки и скоростью реакции.</w:t>
      </w:r>
    </w:p>
    <w:p w14:paraId="3B014740" w14:textId="678167E7" w:rsidR="00562846" w:rsidRDefault="00562846" w:rsidP="001F6E2C">
      <w:pPr>
        <w:spacing w:after="0" w:line="240" w:lineRule="auto"/>
        <w:ind w:firstLine="709"/>
        <w:jc w:val="both"/>
      </w:pPr>
      <w:r>
        <w:t>В разрабатываемой игре «Стрельба по шарикам» механика выбора сложности</w:t>
      </w:r>
      <w:r w:rsidR="00A9067B">
        <w:t xml:space="preserve"> планируется</w:t>
      </w:r>
      <w:r>
        <w:t xml:space="preserve"> </w:t>
      </w:r>
      <w:r w:rsidRPr="00A9067B">
        <w:t>реализ</w:t>
      </w:r>
      <w:r w:rsidR="00A9067B" w:rsidRPr="00A9067B">
        <w:t>оваться</w:t>
      </w:r>
      <w:r w:rsidRPr="00A9067B">
        <w:t xml:space="preserve"> </w:t>
      </w:r>
      <w:r>
        <w:t>через настройку временного интервала игрового такта - параметра, определяющего, как часто открываются окошки с шариками. Пользователю предоставляется возможность выбора одного из трех значений:</w:t>
      </w:r>
    </w:p>
    <w:p w14:paraId="04385DBD" w14:textId="4425AE25" w:rsidR="00562846" w:rsidRPr="00A9067B" w:rsidRDefault="00A9067B" w:rsidP="00A9067B">
      <w:pPr>
        <w:pStyle w:val="ac"/>
        <w:numPr>
          <w:ilvl w:val="0"/>
          <w:numId w:val="25"/>
        </w:numPr>
        <w:tabs>
          <w:tab w:val="left" w:pos="993"/>
        </w:tabs>
        <w:spacing w:after="0" w:line="240" w:lineRule="auto"/>
        <w:ind w:left="0" w:firstLine="709"/>
        <w:jc w:val="both"/>
      </w:pPr>
      <w:r w:rsidRPr="00A9067B">
        <w:t>две</w:t>
      </w:r>
      <w:r w:rsidR="00562846" w:rsidRPr="00A9067B">
        <w:t xml:space="preserve"> секунды - низкий уровень сложности. Увеличенный интервал дает игроку больше времени на обдумывание действий и реакцию. Такой режим подходит для начинающих пользователей или для тех, кто хочет расслабиться в процессе игры.</w:t>
      </w:r>
    </w:p>
    <w:p w14:paraId="61EF2A8E" w14:textId="40A26AB9" w:rsidR="00562846" w:rsidRPr="00A9067B" w:rsidRDefault="00A9067B" w:rsidP="00A9067B">
      <w:pPr>
        <w:pStyle w:val="ac"/>
        <w:numPr>
          <w:ilvl w:val="0"/>
          <w:numId w:val="25"/>
        </w:numPr>
        <w:tabs>
          <w:tab w:val="left" w:pos="993"/>
        </w:tabs>
        <w:spacing w:after="0" w:line="240" w:lineRule="auto"/>
        <w:ind w:left="0" w:firstLine="709"/>
        <w:jc w:val="both"/>
      </w:pPr>
      <w:r w:rsidRPr="00A9067B">
        <w:t>одна</w:t>
      </w:r>
      <w:r w:rsidR="00562846" w:rsidRPr="00A9067B">
        <w:t xml:space="preserve"> секунда - средний (базовый) уровень сложности. Классический режим, обеспечивающий оптимальный баланс между динамикой игры и доступностью для большинства пользователей.</w:t>
      </w:r>
    </w:p>
    <w:p w14:paraId="36AC7ABF" w14:textId="1D1A10FB" w:rsidR="00CB6154" w:rsidRPr="00A9067B" w:rsidRDefault="00562846" w:rsidP="00A9067B">
      <w:pPr>
        <w:pStyle w:val="ac"/>
        <w:numPr>
          <w:ilvl w:val="0"/>
          <w:numId w:val="25"/>
        </w:numPr>
        <w:tabs>
          <w:tab w:val="left" w:pos="993"/>
        </w:tabs>
        <w:spacing w:after="0" w:line="240" w:lineRule="auto"/>
        <w:ind w:left="0" w:firstLine="709"/>
        <w:jc w:val="both"/>
      </w:pPr>
      <w:r w:rsidRPr="00A9067B">
        <w:t>0,5 секунды - высокий уровень сложности. Ускоренный режим предназначен для опытных игроков с высокой скоростью реакции. Требует максимальной концентрации и быстрых действий, создавая напряженный и захватывающий игровой процесс.</w:t>
      </w:r>
    </w:p>
    <w:p w14:paraId="58714569" w14:textId="4D7EDE96" w:rsidR="0025324B" w:rsidRPr="0017294A" w:rsidRDefault="006F6CE6" w:rsidP="001F6E2C">
      <w:pPr>
        <w:spacing w:after="0" w:line="240" w:lineRule="auto"/>
        <w:ind w:firstLine="709"/>
        <w:jc w:val="both"/>
      </w:pPr>
      <w:r>
        <w:t xml:space="preserve">Исходя из всего вышенаписанного можно сделать следующие </w:t>
      </w:r>
      <w:r w:rsidRPr="0017294A">
        <w:t>выводы</w:t>
      </w:r>
      <w:r w:rsidR="0025324B" w:rsidRPr="0017294A">
        <w:t xml:space="preserve"> по анализу предметной области:</w:t>
      </w:r>
    </w:p>
    <w:p w14:paraId="40D47155" w14:textId="1303FBBC" w:rsidR="00CB6154" w:rsidRDefault="0025324B" w:rsidP="001F6E2C">
      <w:pPr>
        <w:pStyle w:val="ac"/>
        <w:numPr>
          <w:ilvl w:val="0"/>
          <w:numId w:val="23"/>
        </w:numPr>
        <w:tabs>
          <w:tab w:val="left" w:pos="993"/>
        </w:tabs>
        <w:spacing w:after="0" w:line="240" w:lineRule="auto"/>
        <w:ind w:left="0" w:firstLine="709"/>
        <w:jc w:val="both"/>
      </w:pPr>
      <w:r>
        <w:t>Разрабатываемая игра «Стрельба по шарикам» относится к жанру казуальных (казуальных) игр, что определяет основные требования к ней: простота, понятность, быстрый отклик и возможность коротких игровых сессий.</w:t>
      </w:r>
    </w:p>
    <w:p w14:paraId="32C8A3EC" w14:textId="179437E0" w:rsidR="0025324B" w:rsidRDefault="0025324B" w:rsidP="001F6E2C">
      <w:pPr>
        <w:pStyle w:val="ac"/>
        <w:numPr>
          <w:ilvl w:val="0"/>
          <w:numId w:val="23"/>
        </w:numPr>
        <w:tabs>
          <w:tab w:val="left" w:pos="993"/>
        </w:tabs>
        <w:spacing w:after="0" w:line="240" w:lineRule="auto"/>
        <w:ind w:left="0" w:firstLine="709"/>
        <w:jc w:val="both"/>
      </w:pPr>
      <w:r w:rsidRPr="0025324B">
        <w:t>В игре реализуются три базовые игровые механики: механика расч</w:t>
      </w:r>
      <w:r w:rsidR="00A9067B">
        <w:t>ё</w:t>
      </w:r>
      <w:r w:rsidRPr="0025324B">
        <w:t>та времени (необходимость успеть кликнуть за отвед</w:t>
      </w:r>
      <w:r w:rsidR="00A9067B">
        <w:t>ё</w:t>
      </w:r>
      <w:r w:rsidRPr="0025324B">
        <w:t>нный промежуток), механика уклонения (запрет на клик по красным объектам) и механика выбора сложности (настройка временного интервала появления шариков).</w:t>
      </w:r>
    </w:p>
    <w:p w14:paraId="47D30FAF" w14:textId="77777777" w:rsidR="0025324B" w:rsidRDefault="0025324B" w:rsidP="0025324B">
      <w:pPr>
        <w:pStyle w:val="ac"/>
        <w:spacing w:after="0" w:line="240" w:lineRule="auto"/>
        <w:ind w:left="357"/>
      </w:pPr>
    </w:p>
    <w:p w14:paraId="238A48AD" w14:textId="77777777" w:rsidR="00E71A2D" w:rsidRDefault="00E71A2D" w:rsidP="0025324B">
      <w:pPr>
        <w:pStyle w:val="ac"/>
        <w:spacing w:after="0" w:line="240" w:lineRule="auto"/>
        <w:ind w:left="357"/>
      </w:pPr>
    </w:p>
    <w:p w14:paraId="1E7CDD76" w14:textId="77777777" w:rsidR="005B4183" w:rsidRDefault="005B4183" w:rsidP="0025324B">
      <w:pPr>
        <w:pStyle w:val="ac"/>
        <w:spacing w:after="0" w:line="240" w:lineRule="auto"/>
        <w:ind w:left="357"/>
      </w:pPr>
    </w:p>
    <w:p w14:paraId="5FF26D5D" w14:textId="77777777" w:rsidR="00026539" w:rsidRDefault="00026539" w:rsidP="0025324B">
      <w:pPr>
        <w:pStyle w:val="ac"/>
        <w:spacing w:after="0" w:line="240" w:lineRule="auto"/>
        <w:ind w:left="357"/>
      </w:pPr>
    </w:p>
    <w:p w14:paraId="116C5B74" w14:textId="77777777" w:rsidR="00026539" w:rsidRPr="006955AC" w:rsidRDefault="00026539" w:rsidP="0025324B">
      <w:pPr>
        <w:pStyle w:val="ac"/>
        <w:spacing w:after="0" w:line="240" w:lineRule="auto"/>
        <w:ind w:left="357"/>
      </w:pPr>
    </w:p>
    <w:p w14:paraId="09D6AF02" w14:textId="77777777" w:rsidR="006955AC" w:rsidRPr="006955AC" w:rsidRDefault="006955AC" w:rsidP="0025324B">
      <w:pPr>
        <w:pStyle w:val="ac"/>
        <w:spacing w:after="0" w:line="240" w:lineRule="auto"/>
        <w:ind w:left="357"/>
      </w:pPr>
    </w:p>
    <w:p w14:paraId="5442A6D8" w14:textId="2B48FD1B" w:rsidR="00BB4928" w:rsidRDefault="00030797" w:rsidP="00CB6154">
      <w:pPr>
        <w:pStyle w:val="2"/>
        <w:jc w:val="both"/>
      </w:pPr>
      <w:bookmarkStart w:id="19" w:name="_Toc223601669"/>
      <w:r>
        <w:lastRenderedPageBreak/>
        <w:t xml:space="preserve">1.2 </w:t>
      </w:r>
      <w:bookmarkEnd w:id="16"/>
      <w:bookmarkEnd w:id="17"/>
      <w:r w:rsidR="004F0A98">
        <w:t>Техническое задание</w:t>
      </w:r>
      <w:bookmarkEnd w:id="18"/>
      <w:bookmarkEnd w:id="19"/>
    </w:p>
    <w:p w14:paraId="51DB3494" w14:textId="617CF665" w:rsidR="00030797" w:rsidRDefault="00030797" w:rsidP="00457D8A">
      <w:pPr>
        <w:spacing w:after="0" w:line="240" w:lineRule="auto"/>
      </w:pPr>
    </w:p>
    <w:p w14:paraId="7EAC9828" w14:textId="77777777" w:rsidR="004F0A98" w:rsidRDefault="004F0A98" w:rsidP="00457D8A">
      <w:pPr>
        <w:spacing w:after="0" w:line="240" w:lineRule="auto"/>
      </w:pPr>
    </w:p>
    <w:p w14:paraId="5B9723F2" w14:textId="482643F8" w:rsidR="00371846" w:rsidRDefault="00E71A2D" w:rsidP="00371846">
      <w:pPr>
        <w:spacing w:after="0" w:line="240" w:lineRule="auto"/>
        <w:ind w:firstLine="709"/>
        <w:jc w:val="both"/>
      </w:pPr>
      <w:r>
        <w:t>Техническое задание (ТЗ) на разработку программного обеспечения – это документ, который содержит подробное описание требований к программному продукту</w:t>
      </w:r>
      <w:r w:rsidRPr="00E71A2D">
        <w:t>.</w:t>
      </w:r>
      <w:r>
        <w:t xml:space="preserve"> Он определяет функциональные и нефункциональные, а также спецификации и ограничения, которые должны быть учтены при разработке программного обеспечения (ПО).</w:t>
      </w:r>
      <w:r w:rsidRPr="00E71A2D">
        <w:t xml:space="preserve"> </w:t>
      </w:r>
      <w:r>
        <w:t xml:space="preserve">ТЗ на разработку автоматизированной системы </w:t>
      </w:r>
      <w:r w:rsidR="00DB5B7A">
        <w:t>(АС) создаётся согласно ГОСТ 34.602-2020 «Информационные технологии</w:t>
      </w:r>
      <w:r w:rsidR="00DB5B7A" w:rsidRPr="00DB5B7A">
        <w:t>.</w:t>
      </w:r>
      <w:r w:rsidR="00DB5B7A">
        <w:t xml:space="preserve"> Комплекс стандартов на автоматизированные системы</w:t>
      </w:r>
      <w:r w:rsidR="00DB5B7A" w:rsidRPr="00DB5B7A">
        <w:t>.</w:t>
      </w:r>
      <w:r w:rsidR="00DB5B7A">
        <w:t xml:space="preserve"> Техническое создание на создание автоматизированной системы.» и содержит 10 обязательных разделов</w:t>
      </w:r>
      <w:r w:rsidR="00371846" w:rsidRPr="00371846">
        <w:t>.</w:t>
      </w:r>
    </w:p>
    <w:p w14:paraId="4BF32D20" w14:textId="50F0BF89" w:rsidR="00371846" w:rsidRPr="00E03F24" w:rsidRDefault="00371846" w:rsidP="00371846">
      <w:pPr>
        <w:spacing w:after="0" w:line="240" w:lineRule="auto"/>
        <w:ind w:firstLine="709"/>
        <w:jc w:val="both"/>
      </w:pPr>
      <w:r>
        <w:t>ТЗ на разработку программного продукта в рамках курсовой работы представлено ниже</w:t>
      </w:r>
      <w:r w:rsidRPr="00371846">
        <w:t>.</w:t>
      </w:r>
    </w:p>
    <w:p w14:paraId="377C71C8" w14:textId="414140A1" w:rsidR="00371846" w:rsidRDefault="00371846" w:rsidP="00026539">
      <w:pPr>
        <w:pStyle w:val="ac"/>
        <w:numPr>
          <w:ilvl w:val="0"/>
          <w:numId w:val="13"/>
        </w:numPr>
        <w:spacing w:after="0" w:line="240" w:lineRule="auto"/>
        <w:jc w:val="both"/>
      </w:pPr>
      <w:r>
        <w:t>Общие сведения</w:t>
      </w:r>
      <w:r w:rsidR="005B4183">
        <w:t>.</w:t>
      </w:r>
    </w:p>
    <w:p w14:paraId="32ACFC39" w14:textId="55548C4B" w:rsidR="00A07999" w:rsidRDefault="003A21EE" w:rsidP="00026539">
      <w:pPr>
        <w:pStyle w:val="ac"/>
        <w:spacing w:after="0" w:line="240" w:lineRule="auto"/>
        <w:ind w:left="0" w:firstLine="357"/>
        <w:jc w:val="both"/>
      </w:pPr>
      <w:r>
        <w:t>а</w:t>
      </w:r>
      <w:r w:rsidR="00A07999">
        <w:t>) Полное наименование АС и её условное обозначение</w:t>
      </w:r>
      <w:r w:rsidR="00A07999" w:rsidRPr="00A07999">
        <w:t xml:space="preserve">. </w:t>
      </w:r>
      <w:r w:rsidR="00A07999">
        <w:t>Программное обеспечение по развитию реакции</w:t>
      </w:r>
      <w:r w:rsidR="00A07999" w:rsidRPr="00A07999">
        <w:t xml:space="preserve"> (</w:t>
      </w:r>
      <w:r w:rsidR="00E112B2" w:rsidRPr="00CF3254">
        <w:t>Стрельба по шарикам</w:t>
      </w:r>
      <w:r w:rsidR="00A07999" w:rsidRPr="00A07999">
        <w:t>)</w:t>
      </w:r>
      <w:r w:rsidR="006E7F81" w:rsidRPr="006E7F81">
        <w:t>.</w:t>
      </w:r>
    </w:p>
    <w:p w14:paraId="200B9D10" w14:textId="3D6A1951" w:rsidR="006E7F81" w:rsidRDefault="00E112B2" w:rsidP="00026539">
      <w:pPr>
        <w:pStyle w:val="ac"/>
        <w:spacing w:after="0" w:line="240" w:lineRule="auto"/>
        <w:ind w:left="0" w:firstLine="357"/>
        <w:jc w:val="both"/>
      </w:pPr>
      <w:r w:rsidRPr="00E112B2">
        <w:rPr>
          <w:lang w:val="en-US"/>
        </w:rPr>
        <w:t>b</w:t>
      </w:r>
      <w:r w:rsidR="006E7F81" w:rsidRPr="00E112B2">
        <w:t>)</w:t>
      </w:r>
      <w:r w:rsidR="006E7F81" w:rsidRPr="003A21EE">
        <w:rPr>
          <w:color w:val="EE0000"/>
        </w:rPr>
        <w:t xml:space="preserve"> </w:t>
      </w:r>
      <w:r w:rsidR="006E7F81">
        <w:t xml:space="preserve">Наименование организации – заказчика: факультет среднего профессионального образования Орского </w:t>
      </w:r>
      <w:r w:rsidR="003A21EE">
        <w:t>г</w:t>
      </w:r>
      <w:r w:rsidR="006E7F81">
        <w:t>уманитарно-</w:t>
      </w:r>
      <w:r w:rsidR="003A21EE">
        <w:t>т</w:t>
      </w:r>
      <w:r w:rsidR="006E7F81">
        <w:t xml:space="preserve">ехнологического </w:t>
      </w:r>
      <w:r w:rsidR="003A21EE">
        <w:t>и</w:t>
      </w:r>
      <w:r w:rsidR="006E7F81">
        <w:t>нститута (филиала) ОГУ</w:t>
      </w:r>
      <w:r w:rsidR="006E7F81" w:rsidRPr="006E7F81">
        <w:t>.</w:t>
      </w:r>
    </w:p>
    <w:p w14:paraId="02591A4B" w14:textId="5E3BF833" w:rsidR="006E7F81" w:rsidRDefault="00E112B2" w:rsidP="00026539">
      <w:pPr>
        <w:pStyle w:val="ac"/>
        <w:spacing w:after="0" w:line="240" w:lineRule="auto"/>
        <w:ind w:left="0" w:firstLine="357"/>
        <w:jc w:val="both"/>
      </w:pPr>
      <w:r>
        <w:rPr>
          <w:lang w:val="en-US"/>
        </w:rPr>
        <w:t>c</w:t>
      </w:r>
      <w:r w:rsidR="006E7F81">
        <w:t xml:space="preserve">) </w:t>
      </w:r>
      <w:r w:rsidR="00832ECA">
        <w:t>Документ,</w:t>
      </w:r>
      <w:r w:rsidR="006E7F81">
        <w:t xml:space="preserve"> на основании которого создаётся АС</w:t>
      </w:r>
      <w:r w:rsidR="006E7F81" w:rsidRPr="006E7F81">
        <w:t>:</w:t>
      </w:r>
      <w:r w:rsidR="006E7F81">
        <w:t xml:space="preserve"> Протокол </w:t>
      </w:r>
      <w:r w:rsidR="003A21EE">
        <w:t>з</w:t>
      </w:r>
      <w:r w:rsidR="006E7F81">
        <w:t>акрепления тем и выдачи заданий курсовых работ по междисциплинарному курсу «Технология разработки программного обеспечения»</w:t>
      </w:r>
      <w:r w:rsidR="00832ECA">
        <w:t xml:space="preserve"> профессионального модуля «Осуществление интеграции программных модулей» специальности 09</w:t>
      </w:r>
      <w:r w:rsidR="00832ECA" w:rsidRPr="00832ECA">
        <w:t>.02.07</w:t>
      </w:r>
      <w:r w:rsidR="00832ECA">
        <w:t xml:space="preserve"> Информационные системы и программирование от 04.02.2026</w:t>
      </w:r>
      <w:r w:rsidR="00832ECA" w:rsidRPr="00832ECA">
        <w:t>.</w:t>
      </w:r>
    </w:p>
    <w:p w14:paraId="4C737667" w14:textId="48C1968F" w:rsidR="00832ECA" w:rsidRDefault="00E112B2" w:rsidP="00E112B2">
      <w:pPr>
        <w:pStyle w:val="ac"/>
        <w:spacing w:after="0"/>
        <w:ind w:left="0" w:firstLine="357"/>
        <w:jc w:val="both"/>
      </w:pPr>
      <w:r>
        <w:rPr>
          <w:lang w:val="en-US"/>
        </w:rPr>
        <w:t>d</w:t>
      </w:r>
      <w:r w:rsidR="00832ECA">
        <w:t xml:space="preserve">) Плановые сроки: </w:t>
      </w:r>
    </w:p>
    <w:p w14:paraId="437F305C" w14:textId="568CC79D" w:rsidR="00832ECA" w:rsidRDefault="00832ECA" w:rsidP="005B4183">
      <w:pPr>
        <w:pStyle w:val="ac"/>
        <w:spacing w:after="0" w:line="240" w:lineRule="auto"/>
        <w:ind w:left="0" w:firstLine="357"/>
        <w:jc w:val="both"/>
      </w:pPr>
      <w:r>
        <w:t>Начало работ – 10.02.2026</w:t>
      </w:r>
    </w:p>
    <w:p w14:paraId="08542F9E" w14:textId="2508326B" w:rsidR="00E03F24" w:rsidRPr="00832ECA" w:rsidRDefault="00832ECA" w:rsidP="00DD1656">
      <w:pPr>
        <w:pStyle w:val="ac"/>
        <w:spacing w:after="0" w:line="240" w:lineRule="auto"/>
        <w:ind w:left="0" w:firstLine="357"/>
        <w:jc w:val="both"/>
      </w:pPr>
      <w:r>
        <w:t>Окончание работ – 13.06.2026</w:t>
      </w:r>
    </w:p>
    <w:p w14:paraId="09B033F3" w14:textId="7F5928F1" w:rsidR="00371846" w:rsidRDefault="00371846" w:rsidP="00A07999">
      <w:pPr>
        <w:pStyle w:val="ac"/>
        <w:numPr>
          <w:ilvl w:val="0"/>
          <w:numId w:val="13"/>
        </w:numPr>
        <w:spacing w:after="0"/>
        <w:jc w:val="both"/>
      </w:pPr>
      <w:r>
        <w:t>Цели и назначение создания автоматизированной системы</w:t>
      </w:r>
      <w:r w:rsidR="005B4183">
        <w:t>.</w:t>
      </w:r>
    </w:p>
    <w:p w14:paraId="5DD22509" w14:textId="04B1935E" w:rsidR="00832ECA" w:rsidRPr="00E112B2" w:rsidRDefault="00E112B2" w:rsidP="003A21EE">
      <w:pPr>
        <w:spacing w:after="0" w:line="240" w:lineRule="auto"/>
        <w:ind w:firstLine="357"/>
        <w:jc w:val="both"/>
      </w:pPr>
      <w:r>
        <w:rPr>
          <w:lang w:val="en-US"/>
        </w:rPr>
        <w:t>a</w:t>
      </w:r>
      <w:r w:rsidR="00832ECA">
        <w:t>) Цели создания АС</w:t>
      </w:r>
      <w:r w:rsidR="00832ECA" w:rsidRPr="00832ECA">
        <w:t xml:space="preserve">: </w:t>
      </w:r>
      <w:r w:rsidR="00E03F24" w:rsidRPr="00E03F24">
        <w:t>программно смоделировать компьютерную игру для проверки внимательности и скорости реакции пользователя. Обеспечить наглядную демонстрацию работы игровых механик (</w:t>
      </w:r>
      <w:r w:rsidR="00E03F24" w:rsidRPr="00E112B2">
        <w:t>расч</w:t>
      </w:r>
      <w:r w:rsidRPr="00E112B2">
        <w:t>ёт</w:t>
      </w:r>
      <w:r w:rsidR="00E03F24" w:rsidRPr="00E112B2">
        <w:t>а времени, уклонения, выбора сложности) в рамках курсового проектирования.</w:t>
      </w:r>
    </w:p>
    <w:p w14:paraId="017476F8" w14:textId="628408FC" w:rsidR="00832ECA" w:rsidRPr="00832ECA" w:rsidRDefault="00E112B2" w:rsidP="003A21EE">
      <w:pPr>
        <w:spacing w:after="0" w:line="240" w:lineRule="auto"/>
        <w:ind w:firstLine="357"/>
        <w:jc w:val="both"/>
      </w:pPr>
      <w:r>
        <w:rPr>
          <w:lang w:val="en-US"/>
        </w:rPr>
        <w:t>b</w:t>
      </w:r>
      <w:r w:rsidR="00832ECA" w:rsidRPr="00E112B2">
        <w:t xml:space="preserve">) Назначение АС: </w:t>
      </w:r>
      <w:r w:rsidR="00E03F24" w:rsidRPr="00E112B2">
        <w:t>Автоматизация игрового процесса, заключающегося в появлении и исчезновении цветных шаров в ячейках игрового поля, подсч</w:t>
      </w:r>
      <w:r w:rsidRPr="00E112B2">
        <w:t>ё</w:t>
      </w:r>
      <w:r w:rsidR="00E03F24" w:rsidRPr="00E112B2">
        <w:t xml:space="preserve">те </w:t>
      </w:r>
      <w:r w:rsidR="00E03F24" w:rsidRPr="00E03F24">
        <w:t>очков по заданным правилам и предоставлении пользователю возможности регулировать сложность игры. Система предназначена для одного пользователя и служит для его развлечения и тренировки реакции.</w:t>
      </w:r>
    </w:p>
    <w:p w14:paraId="53AA1BBA" w14:textId="1A849832" w:rsidR="00832ECA" w:rsidRDefault="00371846" w:rsidP="003A21EE">
      <w:pPr>
        <w:pStyle w:val="ac"/>
        <w:numPr>
          <w:ilvl w:val="0"/>
          <w:numId w:val="13"/>
        </w:numPr>
        <w:spacing w:after="0"/>
        <w:jc w:val="both"/>
      </w:pPr>
      <w:r>
        <w:t>Характеристика объектов автоматизации</w:t>
      </w:r>
      <w:r w:rsidR="005B4183">
        <w:t>.</w:t>
      </w:r>
    </w:p>
    <w:p w14:paraId="6F0FDEFF" w14:textId="4CDBAFD7" w:rsidR="00832ECA" w:rsidRDefault="00E03F24" w:rsidP="003A21EE">
      <w:pPr>
        <w:spacing w:after="0"/>
        <w:ind w:firstLine="709"/>
        <w:jc w:val="both"/>
      </w:pPr>
      <w:r w:rsidRPr="00E03F24">
        <w:t>Объектом автоматизации является деятельность игрока (пользователя) по визуальному отслеживанию появления целей и выполнению кликов мышью. Автоматизации подлежат процессы генерации игровых событий, хранения и обработки текущего счета, управления временными интервалами и визуализации состояния игры.</w:t>
      </w:r>
    </w:p>
    <w:p w14:paraId="71F6DC8C" w14:textId="6ECD5210" w:rsidR="00371846" w:rsidRDefault="00371846" w:rsidP="003A21EE">
      <w:pPr>
        <w:pStyle w:val="ac"/>
        <w:numPr>
          <w:ilvl w:val="0"/>
          <w:numId w:val="13"/>
        </w:numPr>
        <w:spacing w:after="0" w:line="240" w:lineRule="auto"/>
        <w:jc w:val="both"/>
      </w:pPr>
      <w:r>
        <w:lastRenderedPageBreak/>
        <w:t>Требования к автоматизированной системе</w:t>
      </w:r>
      <w:r w:rsidR="00E03F24">
        <w:t>.</w:t>
      </w:r>
    </w:p>
    <w:p w14:paraId="0268BF90" w14:textId="3FD6E9C9" w:rsidR="00E03F24" w:rsidRDefault="00A50FEA" w:rsidP="003A21EE">
      <w:pPr>
        <w:spacing w:after="0" w:line="240" w:lineRule="auto"/>
        <w:ind w:firstLine="709"/>
        <w:jc w:val="both"/>
      </w:pPr>
      <w:r>
        <w:rPr>
          <w:lang w:val="en-US"/>
        </w:rPr>
        <w:t>a</w:t>
      </w:r>
      <w:r w:rsidR="00832ECA">
        <w:t xml:space="preserve">) требования к автоматизированной </w:t>
      </w:r>
      <w:r w:rsidR="003A21EE">
        <w:t xml:space="preserve">системе </w:t>
      </w:r>
      <w:r w:rsidR="00832ECA">
        <w:t>в целом</w:t>
      </w:r>
      <w:r w:rsidR="00832ECA" w:rsidRPr="00832ECA">
        <w:t>:</w:t>
      </w:r>
    </w:p>
    <w:p w14:paraId="20B0C880" w14:textId="5FA6CDE8" w:rsidR="003A21EE" w:rsidRDefault="00E03F24" w:rsidP="003A21EE">
      <w:pPr>
        <w:spacing w:after="0" w:line="240" w:lineRule="auto"/>
        <w:ind w:firstLine="357"/>
        <w:jc w:val="both"/>
      </w:pPr>
      <w:r>
        <w:t xml:space="preserve">- </w:t>
      </w:r>
      <w:r w:rsidR="00E112B2" w:rsidRPr="00E112B2">
        <w:t xml:space="preserve">Подсчёт </w:t>
      </w:r>
      <w:r w:rsidR="00A50FEA" w:rsidRPr="00E112B2">
        <w:t>очков.</w:t>
      </w:r>
    </w:p>
    <w:p w14:paraId="5B90E6FF" w14:textId="42FD115B" w:rsidR="00E112B2" w:rsidRDefault="00E112B2" w:rsidP="003A21EE">
      <w:pPr>
        <w:spacing w:after="0" w:line="240" w:lineRule="auto"/>
        <w:ind w:firstLine="357"/>
        <w:jc w:val="both"/>
      </w:pPr>
      <w:r>
        <w:t>- Генерация поля.</w:t>
      </w:r>
    </w:p>
    <w:p w14:paraId="387A8611" w14:textId="60BCB874" w:rsidR="00E03F24" w:rsidRDefault="00E03F24" w:rsidP="003A21EE">
      <w:pPr>
        <w:spacing w:after="0" w:line="240" w:lineRule="auto"/>
        <w:ind w:firstLine="357"/>
        <w:jc w:val="both"/>
      </w:pPr>
      <w:r w:rsidRPr="00E03F24">
        <w:t xml:space="preserve">Система должна представлять собой оконное приложение для </w:t>
      </w:r>
      <w:r w:rsidR="00E112B2" w:rsidRPr="00E112B2">
        <w:t xml:space="preserve">операционных систем </w:t>
      </w:r>
      <w:r w:rsidRPr="00E03F24">
        <w:t>семейства Windows</w:t>
      </w:r>
      <w:r w:rsidR="00E112B2">
        <w:t>.</w:t>
      </w:r>
    </w:p>
    <w:p w14:paraId="20F0AF68" w14:textId="3FBC2B16" w:rsidR="00832ECA" w:rsidRPr="00E112B2" w:rsidRDefault="00E03F24" w:rsidP="003A21EE">
      <w:pPr>
        <w:spacing w:after="0" w:line="240" w:lineRule="auto"/>
        <w:ind w:firstLine="357"/>
        <w:jc w:val="both"/>
      </w:pPr>
      <w:r>
        <w:t>- И</w:t>
      </w:r>
      <w:r w:rsidRPr="00E03F24">
        <w:t>нтерфейс долж</w:t>
      </w:r>
      <w:r w:rsidR="00026539">
        <w:t>е</w:t>
      </w:r>
      <w:r w:rsidRPr="00E03F24">
        <w:t>н быть интуитивно понятным</w:t>
      </w:r>
      <w:r w:rsidR="00E112B2" w:rsidRPr="00E112B2">
        <w:t>.</w:t>
      </w:r>
    </w:p>
    <w:p w14:paraId="40D2B743" w14:textId="4682E78C" w:rsidR="00E03F24" w:rsidRPr="00E03F24" w:rsidRDefault="00E03F24" w:rsidP="003A21EE">
      <w:pPr>
        <w:spacing w:after="0" w:line="240" w:lineRule="auto"/>
        <w:ind w:firstLine="357"/>
        <w:jc w:val="both"/>
      </w:pPr>
      <w:r>
        <w:t xml:space="preserve">- </w:t>
      </w:r>
      <w:r w:rsidRPr="00E03F24">
        <w:t>Система должна обеспечивать быстрый отклик на действия пользователя.</w:t>
      </w:r>
    </w:p>
    <w:p w14:paraId="421EC116" w14:textId="7CA0A3FA" w:rsidR="00832ECA" w:rsidRDefault="00A50FEA" w:rsidP="003A21EE">
      <w:pPr>
        <w:pStyle w:val="ac"/>
        <w:spacing w:after="0" w:line="240" w:lineRule="auto"/>
        <w:jc w:val="both"/>
      </w:pPr>
      <w:r>
        <w:rPr>
          <w:lang w:val="en-US"/>
        </w:rPr>
        <w:t>b</w:t>
      </w:r>
      <w:r w:rsidR="00832ECA">
        <w:t>) Требования к функциям выполняемым АС</w:t>
      </w:r>
      <w:r w:rsidR="00832ECA" w:rsidRPr="00832ECA">
        <w:t>:</w:t>
      </w:r>
    </w:p>
    <w:p w14:paraId="6758C578" w14:textId="77777777" w:rsidR="00E03F24" w:rsidRDefault="00832ECA" w:rsidP="003A21EE">
      <w:pPr>
        <w:spacing w:after="0" w:line="240" w:lineRule="auto"/>
        <w:ind w:firstLine="357"/>
        <w:jc w:val="both"/>
      </w:pPr>
      <w:r>
        <w:t>-</w:t>
      </w:r>
      <w:r w:rsidR="00E03F24">
        <w:t xml:space="preserve"> </w:t>
      </w:r>
      <w:r w:rsidR="00E03F24" w:rsidRPr="00E03F24">
        <w:t>Отображение игрового поля, состоящего из отдельных клеток-окошек.</w:t>
      </w:r>
    </w:p>
    <w:p w14:paraId="19B20F1F" w14:textId="7DA17C83" w:rsidR="00E03F24" w:rsidRDefault="00E03F24" w:rsidP="003A21EE">
      <w:pPr>
        <w:spacing w:after="0" w:line="240" w:lineRule="auto"/>
        <w:ind w:firstLine="357"/>
        <w:jc w:val="both"/>
      </w:pPr>
      <w:r>
        <w:t xml:space="preserve">- </w:t>
      </w:r>
      <w:r w:rsidR="003A21EE">
        <w:t xml:space="preserve">Выбор значения </w:t>
      </w:r>
      <w:r w:rsidRPr="00E03F24">
        <w:t xml:space="preserve">игровых тактов </w:t>
      </w:r>
      <w:r w:rsidR="003A21EE">
        <w:t xml:space="preserve">заданной </w:t>
      </w:r>
      <w:r w:rsidRPr="00E03F24">
        <w:t>частот</w:t>
      </w:r>
      <w:r w:rsidR="003A21EE">
        <w:t>ы</w:t>
      </w:r>
      <w:r w:rsidRPr="00E03F24">
        <w:t xml:space="preserve"> (0,5 сек, 1 сек, 2 сек).</w:t>
      </w:r>
    </w:p>
    <w:p w14:paraId="2F058DB3" w14:textId="6D885A9C" w:rsidR="003A21EE" w:rsidRPr="008771F5" w:rsidRDefault="003A21EE" w:rsidP="003A21EE">
      <w:pPr>
        <w:spacing w:after="0" w:line="240" w:lineRule="auto"/>
        <w:ind w:firstLine="357"/>
        <w:jc w:val="both"/>
      </w:pPr>
      <w:r>
        <w:t>- Подсчёт очков</w:t>
      </w:r>
      <w:r w:rsidRPr="003A21EE">
        <w:t xml:space="preserve"> </w:t>
      </w:r>
      <w:r>
        <w:t>и от</w:t>
      </w:r>
      <w:r w:rsidRPr="00E03F24">
        <w:t xml:space="preserve">ображение текущего </w:t>
      </w:r>
      <w:r w:rsidR="008771F5" w:rsidRPr="008771F5">
        <w:t>счёта</w:t>
      </w:r>
    </w:p>
    <w:p w14:paraId="1685B6E5" w14:textId="4C6B05E3" w:rsidR="00D01843" w:rsidRDefault="00A50FEA" w:rsidP="00832ECA">
      <w:pPr>
        <w:pStyle w:val="ac"/>
        <w:spacing w:after="0"/>
        <w:jc w:val="both"/>
      </w:pPr>
      <w:r>
        <w:rPr>
          <w:lang w:val="en-US"/>
        </w:rPr>
        <w:t>c</w:t>
      </w:r>
      <w:r w:rsidR="00D01843">
        <w:t>) Требование к видам обеспечения АС</w:t>
      </w:r>
      <w:r w:rsidR="00D01843" w:rsidRPr="00D01843">
        <w:t>:</w:t>
      </w:r>
    </w:p>
    <w:p w14:paraId="1C0A5EE7" w14:textId="6440A2EA" w:rsidR="00D01843" w:rsidRPr="00E112B2" w:rsidRDefault="00D01843" w:rsidP="005B4183">
      <w:pPr>
        <w:spacing w:after="0" w:line="240" w:lineRule="auto"/>
        <w:ind w:firstLine="357"/>
        <w:jc w:val="both"/>
      </w:pPr>
      <w:r>
        <w:t>- Требования к математическому обеспечению</w:t>
      </w:r>
      <w:r w:rsidRPr="00D01843">
        <w:t>:</w:t>
      </w:r>
      <w:r>
        <w:t xml:space="preserve"> </w:t>
      </w:r>
      <w:r w:rsidR="00CF3254">
        <w:t>а</w:t>
      </w:r>
      <w:r w:rsidR="00CF3254" w:rsidRPr="00CF3254">
        <w:t xml:space="preserve">лгоритмы должны обеспечивать равномерное случайное распределение выбора клетки и цвета шара, корректный </w:t>
      </w:r>
      <w:r w:rsidR="00CF3254" w:rsidRPr="00E112B2">
        <w:t>подсч</w:t>
      </w:r>
      <w:r w:rsidR="00E112B2" w:rsidRPr="00E112B2">
        <w:t>ё</w:t>
      </w:r>
      <w:r w:rsidR="00CF3254" w:rsidRPr="00E112B2">
        <w:t>т очков с учетом правил.</w:t>
      </w:r>
    </w:p>
    <w:p w14:paraId="74DBF4BF" w14:textId="7EDD39DE" w:rsidR="00D01843" w:rsidRPr="00E112B2" w:rsidRDefault="00D01843" w:rsidP="005B4183">
      <w:pPr>
        <w:pStyle w:val="ac"/>
        <w:spacing w:after="0" w:line="240" w:lineRule="auto"/>
        <w:ind w:left="0" w:firstLine="357"/>
        <w:jc w:val="both"/>
      </w:pPr>
      <w:r w:rsidRPr="00E112B2">
        <w:t xml:space="preserve">- Требования к информационному обеспечению: </w:t>
      </w:r>
      <w:r w:rsidR="00CF3254" w:rsidRPr="00E112B2">
        <w:t>Внешние базы данных не требуются. Информация о текущем сч</w:t>
      </w:r>
      <w:r w:rsidR="00E112B2" w:rsidRPr="00E112B2">
        <w:t>ё</w:t>
      </w:r>
      <w:r w:rsidR="00CF3254" w:rsidRPr="00E112B2">
        <w:t>те и состоянии клеток хранится в оперативной памяти.</w:t>
      </w:r>
    </w:p>
    <w:p w14:paraId="7B255815" w14:textId="4F876A2F" w:rsidR="00D01843" w:rsidRPr="00E112B2" w:rsidRDefault="00D01843" w:rsidP="005B4183">
      <w:pPr>
        <w:spacing w:after="0" w:line="240" w:lineRule="auto"/>
        <w:ind w:firstLine="357"/>
        <w:jc w:val="both"/>
      </w:pPr>
      <w:r w:rsidRPr="00E112B2">
        <w:t xml:space="preserve">- Требования к лингвистическому обеспечению: </w:t>
      </w:r>
      <w:r w:rsidR="00CF3254" w:rsidRPr="00E112B2">
        <w:t xml:space="preserve">Интерфейс </w:t>
      </w:r>
      <w:r w:rsidR="00CD564B" w:rsidRPr="00E112B2">
        <w:t xml:space="preserve">доложен быть </w:t>
      </w:r>
      <w:r w:rsidR="00CF3254" w:rsidRPr="00E112B2">
        <w:t>выполн</w:t>
      </w:r>
      <w:r w:rsidR="00CD564B" w:rsidRPr="00E112B2">
        <w:t>ен</w:t>
      </w:r>
      <w:r w:rsidR="00CF3254" w:rsidRPr="00E112B2">
        <w:t xml:space="preserve"> на русском языке. Для отображения сч</w:t>
      </w:r>
      <w:r w:rsidR="00E112B2" w:rsidRPr="00E112B2">
        <w:t>ё</w:t>
      </w:r>
      <w:r w:rsidR="00CF3254" w:rsidRPr="00E112B2">
        <w:t>та в заголовке используется числовой формат.</w:t>
      </w:r>
    </w:p>
    <w:p w14:paraId="2B47096B" w14:textId="730A81F0" w:rsidR="00D01843" w:rsidRPr="008771F5" w:rsidRDefault="00D01843" w:rsidP="005B4183">
      <w:pPr>
        <w:spacing w:after="0" w:line="240" w:lineRule="auto"/>
        <w:ind w:firstLine="357"/>
        <w:jc w:val="both"/>
      </w:pPr>
      <w:r>
        <w:t>- Требования к программному обеспечению</w:t>
      </w:r>
      <w:r w:rsidRPr="00D01843">
        <w:t>:</w:t>
      </w:r>
      <w:r>
        <w:t xml:space="preserve"> </w:t>
      </w:r>
      <w:r w:rsidR="00CF3254" w:rsidRPr="00CF3254">
        <w:t xml:space="preserve">Операционная система семейства Windows (7, 8, 10, 11). </w:t>
      </w:r>
      <w:r w:rsidR="00CD564B">
        <w:t>Р</w:t>
      </w:r>
      <w:r w:rsidR="00CF3254" w:rsidRPr="00CF3254">
        <w:t>азработк</w:t>
      </w:r>
      <w:r w:rsidR="00CD564B">
        <w:t>а</w:t>
      </w:r>
      <w:r w:rsidR="00CF3254" w:rsidRPr="00CF3254">
        <w:t xml:space="preserve"> </w:t>
      </w:r>
      <w:r w:rsidR="00CD564B">
        <w:t xml:space="preserve">в </w:t>
      </w:r>
      <w:r w:rsidR="00CF3254" w:rsidRPr="00CF3254">
        <w:t>сред</w:t>
      </w:r>
      <w:r w:rsidR="00CD564B">
        <w:t>е</w:t>
      </w:r>
      <w:r w:rsidR="00CF3254" w:rsidRPr="00CF3254">
        <w:t xml:space="preserve"> Microsoft Visual Studio 2022 </w:t>
      </w:r>
      <w:r w:rsidR="00CD564B">
        <w:t>на языке программирования С</w:t>
      </w:r>
      <w:r w:rsidR="00CD564B" w:rsidRPr="00CD564B">
        <w:t># (</w:t>
      </w:r>
      <w:r w:rsidR="00CD564B" w:rsidRPr="00CF3254">
        <w:t>платформа .NET</w:t>
      </w:r>
      <w:r w:rsidR="00CD564B">
        <w:t xml:space="preserve"> </w:t>
      </w:r>
      <w:r w:rsidR="00CD564B">
        <w:rPr>
          <w:lang w:val="en-US"/>
        </w:rPr>
        <w:t>Framework</w:t>
      </w:r>
      <w:r w:rsidR="00CD564B" w:rsidRPr="00CD564B">
        <w:t>).</w:t>
      </w:r>
      <w:r w:rsidR="00CD564B" w:rsidRPr="00CF3254">
        <w:t xml:space="preserve"> </w:t>
      </w:r>
      <w:r w:rsidR="00CD564B">
        <w:t xml:space="preserve">Разработка функционального проекта в среде </w:t>
      </w:r>
      <w:r w:rsidR="00CD564B">
        <w:rPr>
          <w:lang w:val="en-US"/>
        </w:rPr>
        <w:t>Ramus</w:t>
      </w:r>
      <w:r w:rsidR="00CD564B">
        <w:t xml:space="preserve"> </w:t>
      </w:r>
      <w:r w:rsidR="00CD564B">
        <w:rPr>
          <w:lang w:val="en-US"/>
        </w:rPr>
        <w:t>Educational</w:t>
      </w:r>
      <w:r w:rsidR="00CD564B" w:rsidRPr="00CD564B">
        <w:t>,</w:t>
      </w:r>
      <w:r w:rsidR="00CD564B">
        <w:t xml:space="preserve"> документирование в текстовом процессоре </w:t>
      </w:r>
      <w:r w:rsidR="00CD564B">
        <w:rPr>
          <w:lang w:val="en-US"/>
        </w:rPr>
        <w:t>Microsoft</w:t>
      </w:r>
      <w:r w:rsidR="00CD564B" w:rsidRPr="00CD564B">
        <w:t xml:space="preserve"> </w:t>
      </w:r>
      <w:r w:rsidR="00CD564B">
        <w:rPr>
          <w:lang w:val="en-US"/>
        </w:rPr>
        <w:t>Word</w:t>
      </w:r>
      <w:r w:rsidR="00CD564B" w:rsidRPr="00CD564B">
        <w:t>.</w:t>
      </w:r>
    </w:p>
    <w:p w14:paraId="5DF12699" w14:textId="3FB6EA24" w:rsidR="00D01843" w:rsidRPr="00CF3254" w:rsidRDefault="00D01843" w:rsidP="005B4183">
      <w:pPr>
        <w:spacing w:after="0" w:line="240" w:lineRule="auto"/>
        <w:ind w:firstLine="357"/>
        <w:jc w:val="both"/>
      </w:pPr>
      <w:r>
        <w:rPr>
          <w:color w:val="000000" w:themeColor="text1"/>
        </w:rPr>
        <w:t xml:space="preserve">- </w:t>
      </w:r>
      <w:r>
        <w:t>Требования к техническому обеспечению</w:t>
      </w:r>
      <w:r w:rsidRPr="00D01843">
        <w:t>:</w:t>
      </w:r>
      <w:r>
        <w:t xml:space="preserve"> </w:t>
      </w:r>
      <w:r w:rsidR="00CF3254" w:rsidRPr="00CF3254">
        <w:t>Персональный компьютер с тактовой частотой процессора не менее 1 ГГц, объемом ОЗУ не менее 512 МБ, видеоадаптером, поддерживающим разрешение не ниже 1024x768, и манипулятором «мышь».</w:t>
      </w:r>
    </w:p>
    <w:p w14:paraId="0097D0B6" w14:textId="02549F54" w:rsidR="00D01843" w:rsidRPr="00DD1656" w:rsidRDefault="00D01843" w:rsidP="00DD1656">
      <w:pPr>
        <w:spacing w:after="0" w:line="240" w:lineRule="auto"/>
        <w:ind w:firstLine="357"/>
        <w:jc w:val="both"/>
      </w:pPr>
      <w:r>
        <w:rPr>
          <w:color w:val="000000" w:themeColor="text1"/>
        </w:rPr>
        <w:t xml:space="preserve">- </w:t>
      </w:r>
      <w:r>
        <w:t>Требования к организационному обеспечению</w:t>
      </w:r>
      <w:r w:rsidRPr="00D01843">
        <w:t>:</w:t>
      </w:r>
      <w:r>
        <w:t xml:space="preserve"> </w:t>
      </w:r>
      <w:r w:rsidR="00CF3254" w:rsidRPr="00CF3254">
        <w:t>Пользователь должен обладать базовыми навыками работы с графическим интерфейсом ОС Windows и уметь использовать мышь.</w:t>
      </w:r>
    </w:p>
    <w:p w14:paraId="7CE20435" w14:textId="2C32E760" w:rsidR="00D01843" w:rsidRDefault="00A50FEA" w:rsidP="00D01843">
      <w:pPr>
        <w:pStyle w:val="ac"/>
        <w:spacing w:after="0"/>
        <w:jc w:val="both"/>
        <w:rPr>
          <w:color w:val="EE0000"/>
        </w:rPr>
      </w:pPr>
      <w:r>
        <w:rPr>
          <w:color w:val="000000" w:themeColor="text1"/>
          <w:lang w:val="en-US"/>
        </w:rPr>
        <w:t>d</w:t>
      </w:r>
      <w:r w:rsidR="00D01843">
        <w:rPr>
          <w:color w:val="000000" w:themeColor="text1"/>
        </w:rPr>
        <w:t>) Общие техническое требования</w:t>
      </w:r>
      <w:r w:rsidR="00D01843" w:rsidRPr="00D01843">
        <w:rPr>
          <w:color w:val="000000" w:themeColor="text1"/>
        </w:rPr>
        <w:t>:</w:t>
      </w:r>
    </w:p>
    <w:p w14:paraId="4DF08071" w14:textId="5C7A4592" w:rsidR="00D01843" w:rsidRPr="00CF3254" w:rsidRDefault="00D01843" w:rsidP="005B4183">
      <w:pPr>
        <w:spacing w:after="0" w:line="240" w:lineRule="auto"/>
        <w:ind w:firstLine="357"/>
        <w:jc w:val="both"/>
        <w:rPr>
          <w:color w:val="000000" w:themeColor="text1"/>
        </w:rPr>
      </w:pPr>
      <w:r w:rsidRPr="00D01843">
        <w:rPr>
          <w:color w:val="000000" w:themeColor="text1"/>
        </w:rPr>
        <w:t>-</w:t>
      </w:r>
      <w:r w:rsidR="00B41736">
        <w:rPr>
          <w:color w:val="000000" w:themeColor="text1"/>
        </w:rPr>
        <w:t xml:space="preserve"> </w:t>
      </w:r>
      <w:r w:rsidRPr="00D01843">
        <w:rPr>
          <w:color w:val="000000" w:themeColor="text1"/>
        </w:rPr>
        <w:t>Требования к численности</w:t>
      </w:r>
      <w:r>
        <w:rPr>
          <w:color w:val="000000" w:themeColor="text1"/>
        </w:rPr>
        <w:t xml:space="preserve"> и квалификации пользователей АС</w:t>
      </w:r>
      <w:r w:rsidRPr="00D01843">
        <w:rPr>
          <w:color w:val="000000" w:themeColor="text1"/>
        </w:rPr>
        <w:t>:</w:t>
      </w:r>
      <w:r>
        <w:rPr>
          <w:color w:val="000000" w:themeColor="text1"/>
        </w:rPr>
        <w:t xml:space="preserve"> </w:t>
      </w:r>
      <w:r w:rsidR="00CF3254">
        <w:rPr>
          <w:color w:val="000000" w:themeColor="text1"/>
        </w:rPr>
        <w:t>о</w:t>
      </w:r>
      <w:r w:rsidR="00CF3254" w:rsidRPr="00CF3254">
        <w:rPr>
          <w:color w:val="000000" w:themeColor="text1"/>
        </w:rPr>
        <w:t>дин пользователь, специальная квалификация не требуется.</w:t>
      </w:r>
    </w:p>
    <w:p w14:paraId="3504B78F" w14:textId="1B75274F" w:rsidR="00D01843" w:rsidRDefault="00D01843" w:rsidP="005B4183">
      <w:pPr>
        <w:pStyle w:val="ac"/>
        <w:spacing w:after="0" w:line="240" w:lineRule="auto"/>
        <w:ind w:left="0" w:firstLine="357"/>
        <w:jc w:val="both"/>
      </w:pPr>
      <w:r>
        <w:t xml:space="preserve">- Требования к надёжности: </w:t>
      </w:r>
      <w:r w:rsidR="00CF3254" w:rsidRPr="00CF3254">
        <w:t xml:space="preserve">Приложение должно устойчиво работать в течение всего времени игровой сессии, корректно обрабатывать ошибочные или быстрые клики, не завершаться </w:t>
      </w:r>
      <w:r w:rsidR="00DD1656">
        <w:t xml:space="preserve">в </w:t>
      </w:r>
      <w:r w:rsidR="00DD1656" w:rsidRPr="00CF3254">
        <w:t>аварийно</w:t>
      </w:r>
      <w:r w:rsidR="00DD1656">
        <w:t>м режиме</w:t>
      </w:r>
      <w:r w:rsidR="00CF3254" w:rsidRPr="00CF3254">
        <w:t>.</w:t>
      </w:r>
    </w:p>
    <w:p w14:paraId="03FA14FB" w14:textId="54AAC98B" w:rsidR="00D01843" w:rsidRDefault="00D01843" w:rsidP="005B4183">
      <w:pPr>
        <w:spacing w:after="0" w:line="240" w:lineRule="auto"/>
        <w:ind w:firstLine="357"/>
        <w:jc w:val="both"/>
      </w:pPr>
      <w:r>
        <w:t xml:space="preserve">- Требования к эргономике и технической эстетике: </w:t>
      </w:r>
      <w:r w:rsidR="00CF3254">
        <w:t>ц</w:t>
      </w:r>
      <w:r w:rsidR="00CF3254" w:rsidRPr="00CF3254">
        <w:t>ветовая гамма шариков (зеленый/красный) должна быть контрастной и легко различимой. Размер клеток должен быть достаточным для комфортного клика мышью.</w:t>
      </w:r>
    </w:p>
    <w:p w14:paraId="221D3C28" w14:textId="54630433" w:rsidR="00D01843" w:rsidRPr="00D01843" w:rsidRDefault="00D01843" w:rsidP="005B4183">
      <w:pPr>
        <w:spacing w:after="0" w:line="240" w:lineRule="auto"/>
        <w:ind w:firstLine="357"/>
        <w:jc w:val="both"/>
      </w:pPr>
      <w:r>
        <w:lastRenderedPageBreak/>
        <w:t>- Требования к защите от несанкционированного доступа</w:t>
      </w:r>
      <w:r w:rsidR="00CF3254" w:rsidRPr="00D01843">
        <w:t>:</w:t>
      </w:r>
      <w:r w:rsidR="00CF3254">
        <w:t xml:space="preserve"> </w:t>
      </w:r>
      <w:r w:rsidR="00CF3254" w:rsidRPr="00CF3254">
        <w:t>ввиду однопользовательского режима и отсутствия критичных данных специальные меры защиты не требуются.</w:t>
      </w:r>
    </w:p>
    <w:p w14:paraId="14C2D56E" w14:textId="58627431" w:rsidR="00371846" w:rsidRDefault="00371846" w:rsidP="00A07999">
      <w:pPr>
        <w:pStyle w:val="ac"/>
        <w:numPr>
          <w:ilvl w:val="0"/>
          <w:numId w:val="13"/>
        </w:numPr>
        <w:spacing w:after="0"/>
        <w:jc w:val="both"/>
      </w:pPr>
      <w:r>
        <w:t>Состав и содержание работ по созданию автоматизированной системы</w:t>
      </w:r>
      <w:r w:rsidR="005B4183">
        <w:t>.</w:t>
      </w:r>
    </w:p>
    <w:p w14:paraId="78F866AE" w14:textId="51709047" w:rsidR="00832ECA" w:rsidRPr="00E123DD" w:rsidRDefault="00F85E5D" w:rsidP="00E123DD">
      <w:pPr>
        <w:pStyle w:val="ac"/>
        <w:spacing w:after="0"/>
        <w:ind w:left="0" w:firstLine="720"/>
        <w:jc w:val="both"/>
      </w:pPr>
      <w:r>
        <w:t>Этапы разработки АС составлены согласно ГОСТ Р 59793 – 2021 «Информационные технологии</w:t>
      </w:r>
      <w:r w:rsidRPr="00F85E5D">
        <w:t>.</w:t>
      </w:r>
      <w:r>
        <w:t xml:space="preserve"> Комплекс стандартов на автоматизированные системы</w:t>
      </w:r>
      <w:r w:rsidRPr="00F85E5D">
        <w:t>.</w:t>
      </w:r>
      <w:r>
        <w:t xml:space="preserve"> Стадии создания» и представлены в таблице 1</w:t>
      </w:r>
      <w:r w:rsidR="00E123DD" w:rsidRPr="00E03F24">
        <w:t>.</w:t>
      </w:r>
    </w:p>
    <w:p w14:paraId="6F7FB1F1" w14:textId="77777777" w:rsidR="00337CC2" w:rsidRDefault="00337CC2" w:rsidP="00D01843">
      <w:pPr>
        <w:pStyle w:val="ac"/>
        <w:spacing w:after="0"/>
        <w:jc w:val="both"/>
      </w:pPr>
    </w:p>
    <w:p w14:paraId="580258A0" w14:textId="15ABD800" w:rsidR="00610287" w:rsidRDefault="00E123DD" w:rsidP="00E123DD">
      <w:pPr>
        <w:pStyle w:val="a0"/>
        <w:spacing w:after="280"/>
      </w:pPr>
      <w:r>
        <w:t xml:space="preserve">Таблица 1 - </w:t>
      </w:r>
      <w:r w:rsidR="00610287">
        <w:t>Этапы разработки АС</w:t>
      </w:r>
    </w:p>
    <w:tbl>
      <w:tblPr>
        <w:tblStyle w:val="af1"/>
        <w:tblW w:w="0" w:type="auto"/>
        <w:tblLook w:val="04A0" w:firstRow="1" w:lastRow="0" w:firstColumn="1" w:lastColumn="0" w:noHBand="0" w:noVBand="1"/>
      </w:tblPr>
      <w:tblGrid>
        <w:gridCol w:w="3256"/>
        <w:gridCol w:w="1842"/>
        <w:gridCol w:w="5040"/>
      </w:tblGrid>
      <w:tr w:rsidR="00337CC2" w14:paraId="77F54532" w14:textId="77777777" w:rsidTr="00CD564B">
        <w:tc>
          <w:tcPr>
            <w:tcW w:w="3256" w:type="dxa"/>
            <w:vAlign w:val="center"/>
          </w:tcPr>
          <w:p w14:paraId="50BE999E" w14:textId="15923EF8" w:rsidR="00337CC2" w:rsidRDefault="00337CC2" w:rsidP="00337CC2">
            <w:pPr>
              <w:pStyle w:val="ac"/>
              <w:ind w:left="0"/>
              <w:jc w:val="center"/>
            </w:pPr>
            <w:r>
              <w:t>Номер и название стадии</w:t>
            </w:r>
          </w:p>
        </w:tc>
        <w:tc>
          <w:tcPr>
            <w:tcW w:w="1842" w:type="dxa"/>
            <w:vAlign w:val="center"/>
          </w:tcPr>
          <w:p w14:paraId="3B182E72" w14:textId="28D4E506" w:rsidR="00337CC2" w:rsidRDefault="00337CC2" w:rsidP="00337CC2">
            <w:pPr>
              <w:pStyle w:val="ac"/>
              <w:ind w:left="0"/>
              <w:jc w:val="center"/>
            </w:pPr>
            <w:r>
              <w:t>Сроки исполнения</w:t>
            </w:r>
          </w:p>
        </w:tc>
        <w:tc>
          <w:tcPr>
            <w:tcW w:w="5040" w:type="dxa"/>
            <w:vAlign w:val="center"/>
          </w:tcPr>
          <w:p w14:paraId="29BAA268" w14:textId="3EDC3CC1" w:rsidR="00337CC2" w:rsidRDefault="00337CC2" w:rsidP="00337CC2">
            <w:pPr>
              <w:pStyle w:val="ac"/>
              <w:ind w:left="0"/>
              <w:jc w:val="center"/>
            </w:pPr>
            <w:r>
              <w:t>Этапы работ</w:t>
            </w:r>
          </w:p>
        </w:tc>
      </w:tr>
      <w:tr w:rsidR="00337CC2" w14:paraId="12C929A1" w14:textId="77777777" w:rsidTr="00CD564B">
        <w:tc>
          <w:tcPr>
            <w:tcW w:w="3256" w:type="dxa"/>
          </w:tcPr>
          <w:p w14:paraId="176C9211" w14:textId="435C58AD" w:rsidR="00337CC2" w:rsidRDefault="00337CC2" w:rsidP="00610287">
            <w:pPr>
              <w:pStyle w:val="ac"/>
              <w:ind w:left="0"/>
            </w:pPr>
            <w:r>
              <w:t>1 Формирование требований к АС</w:t>
            </w:r>
          </w:p>
        </w:tc>
        <w:tc>
          <w:tcPr>
            <w:tcW w:w="1842" w:type="dxa"/>
            <w:vAlign w:val="center"/>
          </w:tcPr>
          <w:p w14:paraId="3B2C563D" w14:textId="583DA70F" w:rsidR="00337CC2" w:rsidRDefault="00337CC2" w:rsidP="00610287">
            <w:pPr>
              <w:pStyle w:val="ac"/>
              <w:ind w:left="0"/>
              <w:jc w:val="center"/>
            </w:pPr>
            <w:r>
              <w:t>10.02.2026 – 17.02.2026</w:t>
            </w:r>
          </w:p>
        </w:tc>
        <w:tc>
          <w:tcPr>
            <w:tcW w:w="5040" w:type="dxa"/>
          </w:tcPr>
          <w:p w14:paraId="2EF5479D" w14:textId="70FF9BCF" w:rsidR="00337CC2" w:rsidRDefault="00CF3254" w:rsidP="00CF3254">
            <w:r w:rsidRPr="00CF3254">
              <w:t>Анализ предметной области (казуальные игры, игровые механики). Определение цели и задач игры «Стрельба по шарикам».</w:t>
            </w:r>
          </w:p>
        </w:tc>
      </w:tr>
      <w:tr w:rsidR="00337CC2" w14:paraId="0C5F0382" w14:textId="77777777" w:rsidTr="00CD564B">
        <w:tc>
          <w:tcPr>
            <w:tcW w:w="3256" w:type="dxa"/>
          </w:tcPr>
          <w:p w14:paraId="4A4EC5ED" w14:textId="7AD5E56F" w:rsidR="00337CC2" w:rsidRDefault="00337CC2" w:rsidP="00610287">
            <w:pPr>
              <w:pStyle w:val="ac"/>
              <w:ind w:left="0"/>
            </w:pPr>
            <w:r>
              <w:t>2 Разработка концепции АС</w:t>
            </w:r>
          </w:p>
        </w:tc>
        <w:tc>
          <w:tcPr>
            <w:tcW w:w="1842" w:type="dxa"/>
            <w:vAlign w:val="center"/>
          </w:tcPr>
          <w:p w14:paraId="4B0BF707" w14:textId="7F3B5800" w:rsidR="00337CC2" w:rsidRDefault="00337CC2" w:rsidP="00610287">
            <w:pPr>
              <w:pStyle w:val="ac"/>
              <w:ind w:left="0"/>
              <w:jc w:val="center"/>
            </w:pPr>
            <w:r>
              <w:t>18.02.2026 – 25.02.2026</w:t>
            </w:r>
          </w:p>
        </w:tc>
        <w:tc>
          <w:tcPr>
            <w:tcW w:w="5040" w:type="dxa"/>
          </w:tcPr>
          <w:p w14:paraId="2510B0E5" w14:textId="0A968747" w:rsidR="00337CC2" w:rsidRDefault="00CF3254" w:rsidP="00CF3254">
            <w:r w:rsidRPr="00CF3254">
              <w:t>Изучение аналогов. Предварительный выбор архитектуры и инструментов разработки (C#, Windows Forms). Определение основных функциональных блоков.</w:t>
            </w:r>
          </w:p>
        </w:tc>
      </w:tr>
      <w:tr w:rsidR="00E123DD" w14:paraId="16215A3F" w14:textId="77777777" w:rsidTr="00CD564B">
        <w:tc>
          <w:tcPr>
            <w:tcW w:w="3256" w:type="dxa"/>
          </w:tcPr>
          <w:p w14:paraId="4AAE5384" w14:textId="1BD5AF82" w:rsidR="00337CC2" w:rsidRDefault="00337CC2" w:rsidP="00610287">
            <w:pPr>
              <w:pStyle w:val="ac"/>
              <w:ind w:left="0"/>
            </w:pPr>
            <w:r>
              <w:t>3 Техническое задание</w:t>
            </w:r>
          </w:p>
        </w:tc>
        <w:tc>
          <w:tcPr>
            <w:tcW w:w="1842" w:type="dxa"/>
            <w:vAlign w:val="center"/>
          </w:tcPr>
          <w:p w14:paraId="1CC6C81F" w14:textId="59B799C5" w:rsidR="00337CC2" w:rsidRDefault="00337CC2" w:rsidP="00610287">
            <w:pPr>
              <w:pStyle w:val="ac"/>
              <w:ind w:left="0"/>
              <w:jc w:val="center"/>
            </w:pPr>
            <w:r>
              <w:t>26.02.2026 – 07.03.2026</w:t>
            </w:r>
          </w:p>
        </w:tc>
        <w:tc>
          <w:tcPr>
            <w:tcW w:w="5040" w:type="dxa"/>
          </w:tcPr>
          <w:p w14:paraId="10F80696" w14:textId="64369359" w:rsidR="00337CC2" w:rsidRPr="00610287" w:rsidRDefault="00610287" w:rsidP="00CF3254">
            <w:pPr>
              <w:pStyle w:val="ac"/>
              <w:ind w:left="0"/>
            </w:pPr>
            <w:r>
              <w:t>Составление технического задания на разработку</w:t>
            </w:r>
            <w:r w:rsidRPr="00610287">
              <w:t xml:space="preserve"> </w:t>
            </w:r>
            <w:r>
              <w:t>игры «</w:t>
            </w:r>
            <w:r>
              <w:rPr>
                <w:lang w:val="en-US"/>
              </w:rPr>
              <w:t>BurstBalls</w:t>
            </w:r>
            <w:r>
              <w:t>» согласно ГОСТ 34</w:t>
            </w:r>
            <w:r w:rsidRPr="00610287">
              <w:t>.602 - 2020</w:t>
            </w:r>
          </w:p>
        </w:tc>
      </w:tr>
      <w:tr w:rsidR="00E123DD" w14:paraId="6BA5B784" w14:textId="77777777" w:rsidTr="00CD564B">
        <w:tc>
          <w:tcPr>
            <w:tcW w:w="3256" w:type="dxa"/>
          </w:tcPr>
          <w:p w14:paraId="401DD2AE" w14:textId="76AAD072" w:rsidR="00337CC2" w:rsidRDefault="00337CC2" w:rsidP="00610287">
            <w:pPr>
              <w:pStyle w:val="ac"/>
              <w:ind w:left="0"/>
            </w:pPr>
            <w:r>
              <w:t>4 Эскизный проект</w:t>
            </w:r>
          </w:p>
        </w:tc>
        <w:tc>
          <w:tcPr>
            <w:tcW w:w="1842" w:type="dxa"/>
            <w:vAlign w:val="center"/>
          </w:tcPr>
          <w:p w14:paraId="532836C0" w14:textId="62A83C8F" w:rsidR="00337CC2" w:rsidRDefault="00337CC2" w:rsidP="00610287">
            <w:pPr>
              <w:pStyle w:val="ac"/>
              <w:ind w:left="0"/>
              <w:jc w:val="center"/>
            </w:pPr>
            <w:r>
              <w:t>08.03.2026 – 20.03.2026</w:t>
            </w:r>
          </w:p>
        </w:tc>
        <w:tc>
          <w:tcPr>
            <w:tcW w:w="5040" w:type="dxa"/>
          </w:tcPr>
          <w:p w14:paraId="48C93FE9" w14:textId="518BD84A" w:rsidR="00337CC2" w:rsidRDefault="00CF3254" w:rsidP="00CF3254">
            <w:r w:rsidRPr="00CF3254">
              <w:t>Разработка структуры программного кода (классы, методы). Проектирование пользовательского интерфейса. Создание блок-схем алгоритмов.</w:t>
            </w:r>
          </w:p>
        </w:tc>
      </w:tr>
      <w:tr w:rsidR="00E123DD" w14:paraId="14973183" w14:textId="77777777" w:rsidTr="00CD564B">
        <w:tc>
          <w:tcPr>
            <w:tcW w:w="3256" w:type="dxa"/>
          </w:tcPr>
          <w:p w14:paraId="00E8F7E7" w14:textId="69C563DC" w:rsidR="00337CC2" w:rsidRDefault="00337CC2" w:rsidP="00610287">
            <w:pPr>
              <w:pStyle w:val="ac"/>
              <w:ind w:left="0"/>
            </w:pPr>
            <w:r>
              <w:t>5 Технический проект</w:t>
            </w:r>
          </w:p>
        </w:tc>
        <w:tc>
          <w:tcPr>
            <w:tcW w:w="1842" w:type="dxa"/>
            <w:vAlign w:val="center"/>
          </w:tcPr>
          <w:p w14:paraId="047B00DC" w14:textId="08A2939A" w:rsidR="00337CC2" w:rsidRDefault="00610287" w:rsidP="00610287">
            <w:pPr>
              <w:pStyle w:val="ac"/>
              <w:ind w:left="0"/>
              <w:jc w:val="center"/>
            </w:pPr>
            <w:r>
              <w:t>21.03.2026 – 19.05.2026</w:t>
            </w:r>
          </w:p>
        </w:tc>
        <w:tc>
          <w:tcPr>
            <w:tcW w:w="5040" w:type="dxa"/>
          </w:tcPr>
          <w:p w14:paraId="7DDCA447" w14:textId="61DEB125" w:rsidR="00337CC2" w:rsidRPr="00CD564B" w:rsidRDefault="00CF3254" w:rsidP="00CF3254">
            <w:r w:rsidRPr="00CF3254">
              <w:t>Написание программного кода приложения, реализация основных функций (игровое поле, таймер, подсчет очков, выбор скорости).</w:t>
            </w:r>
            <w:r w:rsidR="00CD564B" w:rsidRPr="00CD564B">
              <w:t xml:space="preserve"> </w:t>
            </w:r>
            <w:r w:rsidR="00CD564B">
              <w:t>Тестирование программного продукта</w:t>
            </w:r>
            <w:r w:rsidR="00CD564B">
              <w:rPr>
                <w:lang w:val="en-US"/>
              </w:rPr>
              <w:t>.</w:t>
            </w:r>
          </w:p>
        </w:tc>
      </w:tr>
      <w:tr w:rsidR="00E123DD" w14:paraId="732DC9DE" w14:textId="77777777" w:rsidTr="00CD564B">
        <w:tc>
          <w:tcPr>
            <w:tcW w:w="3256" w:type="dxa"/>
          </w:tcPr>
          <w:p w14:paraId="4D41F545" w14:textId="0699110E" w:rsidR="00337CC2" w:rsidRDefault="00337CC2" w:rsidP="00610287">
            <w:pPr>
              <w:pStyle w:val="ac"/>
              <w:ind w:left="0"/>
            </w:pPr>
            <w:r>
              <w:t>6 Рабочая документация</w:t>
            </w:r>
          </w:p>
        </w:tc>
        <w:tc>
          <w:tcPr>
            <w:tcW w:w="1842" w:type="dxa"/>
            <w:vAlign w:val="center"/>
          </w:tcPr>
          <w:p w14:paraId="766B2B29" w14:textId="202484BF" w:rsidR="00610287" w:rsidRDefault="00610287" w:rsidP="00610287">
            <w:pPr>
              <w:pStyle w:val="ac"/>
              <w:ind w:left="0"/>
              <w:jc w:val="center"/>
            </w:pPr>
            <w:r>
              <w:t>20.05.2026 – 02.06.2026</w:t>
            </w:r>
          </w:p>
        </w:tc>
        <w:tc>
          <w:tcPr>
            <w:tcW w:w="5040" w:type="dxa"/>
          </w:tcPr>
          <w:p w14:paraId="0863AE99" w14:textId="2C3E91C3" w:rsidR="00337CC2" w:rsidRDefault="00CF3254" w:rsidP="00CF3254">
            <w:r w:rsidRPr="00CF3254">
              <w:t>Подготовка пояснительной записки, включая все разделы. Разработка руководства пользователя.</w:t>
            </w:r>
          </w:p>
        </w:tc>
      </w:tr>
      <w:tr w:rsidR="00E123DD" w14:paraId="7A3261C8" w14:textId="77777777" w:rsidTr="00CD564B">
        <w:tc>
          <w:tcPr>
            <w:tcW w:w="3256" w:type="dxa"/>
          </w:tcPr>
          <w:p w14:paraId="26FDB2B1" w14:textId="1E35DFAB" w:rsidR="00337CC2" w:rsidRDefault="00337CC2" w:rsidP="00610287">
            <w:pPr>
              <w:pStyle w:val="ac"/>
              <w:ind w:left="0"/>
            </w:pPr>
            <w:r>
              <w:t>7 Ввод и действие</w:t>
            </w:r>
          </w:p>
        </w:tc>
        <w:tc>
          <w:tcPr>
            <w:tcW w:w="1842" w:type="dxa"/>
            <w:vAlign w:val="center"/>
          </w:tcPr>
          <w:p w14:paraId="6DBD02F2" w14:textId="0BE4EE41" w:rsidR="00337CC2" w:rsidRDefault="00610287" w:rsidP="00610287">
            <w:pPr>
              <w:pStyle w:val="ac"/>
              <w:ind w:left="0"/>
              <w:jc w:val="center"/>
            </w:pPr>
            <w:r>
              <w:t>03.06.2026 – 13.06.2026</w:t>
            </w:r>
          </w:p>
        </w:tc>
        <w:tc>
          <w:tcPr>
            <w:tcW w:w="5040" w:type="dxa"/>
          </w:tcPr>
          <w:p w14:paraId="0726E52B" w14:textId="035889A5" w:rsidR="00337CC2" w:rsidRDefault="00CF3254" w:rsidP="00CF3254">
            <w:r w:rsidRPr="00CF3254">
              <w:t>Тестирование разработанного приложения</w:t>
            </w:r>
            <w:r w:rsidR="00CD564B">
              <w:t xml:space="preserve"> на ПК пользователя</w:t>
            </w:r>
            <w:r w:rsidR="00CD564B" w:rsidRPr="00CD564B">
              <w:t xml:space="preserve">. </w:t>
            </w:r>
            <w:r w:rsidRPr="00CF3254">
              <w:t>Подготовка приложения к сдаче.</w:t>
            </w:r>
          </w:p>
        </w:tc>
      </w:tr>
      <w:tr w:rsidR="00E123DD" w14:paraId="76B36C86" w14:textId="77777777" w:rsidTr="00CD564B">
        <w:tc>
          <w:tcPr>
            <w:tcW w:w="3256" w:type="dxa"/>
          </w:tcPr>
          <w:p w14:paraId="24153FED" w14:textId="318357B3" w:rsidR="00337CC2" w:rsidRDefault="00337CC2" w:rsidP="00610287">
            <w:pPr>
              <w:pStyle w:val="ac"/>
              <w:ind w:left="0"/>
            </w:pPr>
            <w:r>
              <w:t>8 Сопровождение</w:t>
            </w:r>
          </w:p>
        </w:tc>
        <w:tc>
          <w:tcPr>
            <w:tcW w:w="1842" w:type="dxa"/>
            <w:vAlign w:val="center"/>
          </w:tcPr>
          <w:p w14:paraId="5E423BFD" w14:textId="0C262C74" w:rsidR="00337CC2" w:rsidRDefault="00337CC2" w:rsidP="00610287">
            <w:pPr>
              <w:pStyle w:val="ac"/>
              <w:ind w:left="0"/>
              <w:jc w:val="center"/>
            </w:pPr>
            <w:r>
              <w:t>С 14.02.2026</w:t>
            </w:r>
          </w:p>
        </w:tc>
        <w:tc>
          <w:tcPr>
            <w:tcW w:w="5040" w:type="dxa"/>
          </w:tcPr>
          <w:p w14:paraId="2E045165" w14:textId="1FD6C9A3" w:rsidR="00337CC2" w:rsidRDefault="00CF3254" w:rsidP="00CF3254">
            <w:r w:rsidRPr="00CF3254">
              <w:t>Формулирование рекомендаций по дальнейшему развитию и сопровождению программного продукта.</w:t>
            </w:r>
          </w:p>
        </w:tc>
      </w:tr>
    </w:tbl>
    <w:p w14:paraId="540AAF18" w14:textId="77777777" w:rsidR="00337CC2" w:rsidRPr="00F85E5D" w:rsidRDefault="00337CC2" w:rsidP="00D01843">
      <w:pPr>
        <w:pStyle w:val="ac"/>
        <w:spacing w:after="0"/>
        <w:jc w:val="both"/>
      </w:pPr>
    </w:p>
    <w:p w14:paraId="092101BB" w14:textId="77777777" w:rsidR="00DD1656" w:rsidRDefault="00371846" w:rsidP="00DD1656">
      <w:pPr>
        <w:pStyle w:val="ac"/>
        <w:numPr>
          <w:ilvl w:val="0"/>
          <w:numId w:val="13"/>
        </w:numPr>
        <w:spacing w:after="0"/>
        <w:jc w:val="both"/>
      </w:pPr>
      <w:r>
        <w:t>Порядок разработки автоматизированной системы</w:t>
      </w:r>
      <w:r w:rsidR="005B4183">
        <w:t>.</w:t>
      </w:r>
    </w:p>
    <w:p w14:paraId="18336BDD" w14:textId="3499E61C" w:rsidR="00DD1656" w:rsidRDefault="00DD1656" w:rsidP="00DD1656">
      <w:pPr>
        <w:pStyle w:val="ac"/>
        <w:spacing w:after="0"/>
        <w:ind w:left="0" w:firstLine="709"/>
        <w:jc w:val="both"/>
      </w:pPr>
      <w:r>
        <w:t>Разработка АС осуществляется студентом самостоятельно под руководством преподавателя. Взаимодействие происходит на личных консультациях.</w:t>
      </w:r>
    </w:p>
    <w:p w14:paraId="135E1893" w14:textId="717073BE" w:rsidR="00DD1656" w:rsidRDefault="00DD1656" w:rsidP="00DD1656">
      <w:pPr>
        <w:pStyle w:val="ac"/>
        <w:spacing w:after="0" w:line="240" w:lineRule="auto"/>
        <w:ind w:left="0" w:firstLine="709"/>
        <w:jc w:val="both"/>
      </w:pPr>
      <w:r>
        <w:t>Исходные данные для разработки: задание на курсовую работу, настоящее ТЗ, учебная литература по C#, интернет-источники.</w:t>
      </w:r>
    </w:p>
    <w:p w14:paraId="352BBA74" w14:textId="546B4DC4" w:rsidR="00DD1656" w:rsidRDefault="00DD1656" w:rsidP="00DD1656">
      <w:pPr>
        <w:pStyle w:val="ac"/>
        <w:spacing w:after="0" w:line="240" w:lineRule="auto"/>
        <w:ind w:left="0" w:firstLine="709"/>
        <w:jc w:val="both"/>
      </w:pPr>
      <w:r>
        <w:t>По окончании этапов работ предъявляются:</w:t>
      </w:r>
    </w:p>
    <w:p w14:paraId="3B4FB921" w14:textId="1C8AA3B2" w:rsidR="00DD1656" w:rsidRDefault="00DD1656" w:rsidP="00A50FEA">
      <w:pPr>
        <w:pStyle w:val="ac"/>
        <w:numPr>
          <w:ilvl w:val="0"/>
          <w:numId w:val="21"/>
        </w:numPr>
        <w:tabs>
          <w:tab w:val="left" w:pos="993"/>
        </w:tabs>
        <w:spacing w:after="0" w:line="240" w:lineRule="auto"/>
        <w:ind w:left="0" w:firstLine="709"/>
        <w:jc w:val="both"/>
      </w:pPr>
      <w:r>
        <w:t>ТЗ — согласованный документ;</w:t>
      </w:r>
    </w:p>
    <w:p w14:paraId="0876FC41" w14:textId="1873F0EF" w:rsidR="00DD1656" w:rsidRDefault="00A50FEA" w:rsidP="00A50FEA">
      <w:pPr>
        <w:pStyle w:val="ac"/>
        <w:numPr>
          <w:ilvl w:val="0"/>
          <w:numId w:val="21"/>
        </w:numPr>
        <w:tabs>
          <w:tab w:val="left" w:pos="993"/>
        </w:tabs>
        <w:spacing w:after="0" w:line="240" w:lineRule="auto"/>
        <w:ind w:left="0" w:firstLine="709"/>
        <w:jc w:val="both"/>
      </w:pPr>
      <w:r>
        <w:t>Э</w:t>
      </w:r>
      <w:r w:rsidR="00DD1656">
        <w:t>скизный проект — материалы проектирования;</w:t>
      </w:r>
    </w:p>
    <w:p w14:paraId="463646E4" w14:textId="160CDD7B" w:rsidR="00DD1656" w:rsidRDefault="00A50FEA" w:rsidP="00A50FEA">
      <w:pPr>
        <w:pStyle w:val="ac"/>
        <w:numPr>
          <w:ilvl w:val="0"/>
          <w:numId w:val="21"/>
        </w:numPr>
        <w:tabs>
          <w:tab w:val="left" w:pos="993"/>
        </w:tabs>
        <w:spacing w:after="0" w:line="240" w:lineRule="auto"/>
        <w:ind w:left="0" w:firstLine="709"/>
        <w:jc w:val="both"/>
      </w:pPr>
      <w:r>
        <w:t>Т</w:t>
      </w:r>
      <w:r w:rsidR="00DD1656">
        <w:t>ехнический проект — код программы;</w:t>
      </w:r>
    </w:p>
    <w:p w14:paraId="64D57C7F" w14:textId="2D47FD25" w:rsidR="00DD1656" w:rsidRDefault="00A50FEA" w:rsidP="00A50FEA">
      <w:pPr>
        <w:pStyle w:val="ac"/>
        <w:numPr>
          <w:ilvl w:val="0"/>
          <w:numId w:val="21"/>
        </w:numPr>
        <w:tabs>
          <w:tab w:val="left" w:pos="993"/>
        </w:tabs>
        <w:spacing w:after="0" w:line="240" w:lineRule="auto"/>
        <w:ind w:left="0" w:firstLine="709"/>
        <w:jc w:val="both"/>
      </w:pPr>
      <w:r>
        <w:t>Р</w:t>
      </w:r>
      <w:r w:rsidR="00DD1656">
        <w:t>абочая документация — пояснительная записка;</w:t>
      </w:r>
    </w:p>
    <w:p w14:paraId="7D4BE202" w14:textId="61A78649" w:rsidR="00DD1656" w:rsidRDefault="00A50FEA" w:rsidP="00A50FEA">
      <w:pPr>
        <w:pStyle w:val="ac"/>
        <w:numPr>
          <w:ilvl w:val="0"/>
          <w:numId w:val="21"/>
        </w:numPr>
        <w:tabs>
          <w:tab w:val="left" w:pos="993"/>
        </w:tabs>
        <w:spacing w:after="0" w:line="240" w:lineRule="auto"/>
        <w:ind w:left="0" w:firstLine="709"/>
        <w:jc w:val="both"/>
      </w:pPr>
      <w:r>
        <w:t>В</w:t>
      </w:r>
      <w:r w:rsidR="00DD1656">
        <w:t>вод в действие — готовая программа.</w:t>
      </w:r>
    </w:p>
    <w:p w14:paraId="286C2030" w14:textId="0A178970" w:rsidR="00DD1656" w:rsidRDefault="00DD1656" w:rsidP="00DD1656">
      <w:pPr>
        <w:pStyle w:val="ac"/>
        <w:spacing w:after="0" w:line="240" w:lineRule="auto"/>
        <w:ind w:left="0" w:firstLine="709"/>
        <w:jc w:val="both"/>
      </w:pPr>
      <w:r>
        <w:t>Экспертиза документации проводится руководителем. Создание макетов не требуется. Гарантийные обязательства не предусмотрены, кроме устранения замечаний до защиты.</w:t>
      </w:r>
    </w:p>
    <w:p w14:paraId="7DE8E152" w14:textId="3DB03BA3" w:rsidR="00371846" w:rsidRDefault="00371846" w:rsidP="00A07999">
      <w:pPr>
        <w:pStyle w:val="ac"/>
        <w:numPr>
          <w:ilvl w:val="0"/>
          <w:numId w:val="13"/>
        </w:numPr>
        <w:spacing w:after="0"/>
        <w:jc w:val="both"/>
      </w:pPr>
      <w:r>
        <w:t>Порядок контроля и приёмки автоматизированной системы</w:t>
      </w:r>
      <w:r w:rsidR="005B4183">
        <w:t>.</w:t>
      </w:r>
    </w:p>
    <w:p w14:paraId="7F723D23" w14:textId="6141785E" w:rsidR="005B4183" w:rsidRDefault="005B4183" w:rsidP="005B4183">
      <w:pPr>
        <w:pStyle w:val="ac"/>
        <w:spacing w:after="0" w:line="240" w:lineRule="auto"/>
        <w:ind w:left="0" w:firstLine="709"/>
        <w:jc w:val="both"/>
      </w:pPr>
      <w:r>
        <w:t>Испытания проводятся методом тестирования: проверка соответствия функциям, корректность подсчета очков, переключение скоростей, устойчивость к некорректным действиям.</w:t>
      </w:r>
    </w:p>
    <w:p w14:paraId="22BCC190" w14:textId="171BD3F7" w:rsidR="005B4183" w:rsidRDefault="005B4183" w:rsidP="00DD1656">
      <w:pPr>
        <w:pStyle w:val="ac"/>
        <w:spacing w:after="0" w:line="240" w:lineRule="auto"/>
        <w:ind w:left="0" w:firstLine="709"/>
        <w:jc w:val="both"/>
      </w:pPr>
      <w:r w:rsidRPr="0078158B">
        <w:t>При</w:t>
      </w:r>
      <w:r w:rsidR="0078158B">
        <w:t>ё</w:t>
      </w:r>
      <w:r w:rsidRPr="0078158B">
        <w:t xml:space="preserve">мка </w:t>
      </w:r>
      <w:r>
        <w:t xml:space="preserve">осуществляется руководителем при предоставлении полного комплекта документов и работоспособного приложения. Статус </w:t>
      </w:r>
      <w:r w:rsidRPr="0078158B">
        <w:t>пр</w:t>
      </w:r>
      <w:r w:rsidR="0078158B">
        <w:t>иё</w:t>
      </w:r>
      <w:r w:rsidRPr="0078158B">
        <w:t xml:space="preserve">мочной </w:t>
      </w:r>
      <w:r>
        <w:t>комиссии не определяется —</w:t>
      </w:r>
      <w:r w:rsidR="0078158B">
        <w:t xml:space="preserve"> её</w:t>
      </w:r>
      <w:r w:rsidRPr="00CD564B">
        <w:rPr>
          <w:color w:val="EE0000"/>
        </w:rPr>
        <w:t xml:space="preserve"> </w:t>
      </w:r>
      <w:r>
        <w:t>функции выполняет руководитель и ПЦК на защите.</w:t>
      </w:r>
    </w:p>
    <w:p w14:paraId="68094D18" w14:textId="10DFFF73" w:rsidR="00371846" w:rsidRDefault="00371846" w:rsidP="00CD564B">
      <w:pPr>
        <w:pStyle w:val="ac"/>
        <w:numPr>
          <w:ilvl w:val="0"/>
          <w:numId w:val="13"/>
        </w:numPr>
        <w:tabs>
          <w:tab w:val="clear" w:pos="720"/>
        </w:tabs>
        <w:spacing w:after="0"/>
        <w:ind w:left="0" w:firstLine="357"/>
        <w:jc w:val="both"/>
      </w:pPr>
      <w:r>
        <w:t>Требования к составу и содержанию работ по подготовке объекта автоматизации к вводу автоматизированной системы в действие</w:t>
      </w:r>
      <w:r w:rsidR="005B4183">
        <w:t>.</w:t>
      </w:r>
    </w:p>
    <w:p w14:paraId="08294EE1" w14:textId="4284D38B" w:rsidR="005B4183" w:rsidRDefault="005B4183" w:rsidP="00CD564B">
      <w:pPr>
        <w:spacing w:after="0" w:line="240" w:lineRule="auto"/>
        <w:ind w:firstLine="709"/>
        <w:jc w:val="both"/>
      </w:pPr>
      <w:r w:rsidRPr="005B4183">
        <w:t>Для ввода системы в действие необходимо наличие ОС Windows и платформы .NET на компьютере пользователя. Организационно-штатные мероприятия не требуются. Для обучения достаточно ознакомления с руководством пользователя.</w:t>
      </w:r>
    </w:p>
    <w:p w14:paraId="18BD8B49" w14:textId="48084879" w:rsidR="005B4183" w:rsidRDefault="00371846" w:rsidP="00CD564B">
      <w:pPr>
        <w:pStyle w:val="ac"/>
        <w:numPr>
          <w:ilvl w:val="0"/>
          <w:numId w:val="13"/>
        </w:numPr>
        <w:spacing w:after="0"/>
        <w:jc w:val="both"/>
      </w:pPr>
      <w:r>
        <w:t>Требования к документированию</w:t>
      </w:r>
      <w:r w:rsidR="005B4183">
        <w:t>.</w:t>
      </w:r>
    </w:p>
    <w:p w14:paraId="2EA363F8" w14:textId="17404C58" w:rsidR="005B4183" w:rsidRDefault="005B4183" w:rsidP="00CD564B">
      <w:pPr>
        <w:pStyle w:val="ac"/>
        <w:spacing w:after="0"/>
        <w:ind w:left="0" w:firstLine="709"/>
        <w:jc w:val="both"/>
      </w:pPr>
      <w:r w:rsidRPr="005B4183">
        <w:t>Документация должна включать пояснительную записку к курсовой работе, содержащую все разделы согласно содержанию, и приложение с листингом программного кода.</w:t>
      </w:r>
    </w:p>
    <w:p w14:paraId="7A5EEF8D" w14:textId="7279993A" w:rsidR="005B4183" w:rsidRDefault="00371846" w:rsidP="00CD564B">
      <w:pPr>
        <w:pStyle w:val="ac"/>
        <w:numPr>
          <w:ilvl w:val="0"/>
          <w:numId w:val="13"/>
        </w:numPr>
        <w:spacing w:after="0"/>
        <w:jc w:val="both"/>
      </w:pPr>
      <w:r>
        <w:t>Источники разработки</w:t>
      </w:r>
      <w:r w:rsidR="005B4183">
        <w:t>.</w:t>
      </w:r>
    </w:p>
    <w:p w14:paraId="20737AA8" w14:textId="77777777" w:rsidR="0078158B" w:rsidRDefault="0078158B" w:rsidP="0078158B">
      <w:pPr>
        <w:pStyle w:val="ac"/>
        <w:tabs>
          <w:tab w:val="left" w:pos="1134"/>
        </w:tabs>
        <w:spacing w:after="0" w:line="240" w:lineRule="auto"/>
        <w:ind w:left="0" w:firstLine="357"/>
        <w:jc w:val="both"/>
      </w:pPr>
      <w:r>
        <w:t xml:space="preserve">- </w:t>
      </w:r>
      <w:r w:rsidR="005B4183">
        <w:t>Задание на выполнение курсовой работы по дисциплине «Технология разработки программного обеспечения».</w:t>
      </w:r>
    </w:p>
    <w:p w14:paraId="7033F586" w14:textId="5AC820E9" w:rsidR="005B4183" w:rsidRDefault="0078158B" w:rsidP="0078158B">
      <w:pPr>
        <w:pStyle w:val="ac"/>
        <w:tabs>
          <w:tab w:val="left" w:pos="1134"/>
        </w:tabs>
        <w:spacing w:after="0" w:line="240" w:lineRule="auto"/>
        <w:ind w:left="0" w:firstLine="357"/>
        <w:jc w:val="both"/>
      </w:pPr>
      <w:r>
        <w:t xml:space="preserve">- </w:t>
      </w:r>
      <w:r w:rsidR="005B4183">
        <w:t>ГОСТ 34.602-2020 «Информационные технологии. Комплекс стандартов на автоматизированные системы. Техническое задание на создание автоматизированной системы».</w:t>
      </w:r>
    </w:p>
    <w:p w14:paraId="145EFC69" w14:textId="7D800A9B" w:rsidR="005B4183" w:rsidRDefault="0078158B" w:rsidP="0078158B">
      <w:pPr>
        <w:pStyle w:val="ac"/>
        <w:tabs>
          <w:tab w:val="left" w:pos="1134"/>
        </w:tabs>
        <w:spacing w:after="0" w:line="240" w:lineRule="auto"/>
        <w:ind w:left="0" w:firstLine="357"/>
        <w:jc w:val="both"/>
      </w:pPr>
      <w:r>
        <w:t xml:space="preserve">- </w:t>
      </w:r>
      <w:r w:rsidR="005B4183">
        <w:t>Учебная и техническая литература по языку программирования C# и платформе .NET (например, источники из списка использованной литературы в данной пояснительной записке).</w:t>
      </w:r>
    </w:p>
    <w:p w14:paraId="6D0897C8" w14:textId="77777777" w:rsidR="00CA44C4" w:rsidRDefault="00CA44C4" w:rsidP="006955AC">
      <w:pPr>
        <w:spacing w:after="0"/>
        <w:jc w:val="both"/>
      </w:pPr>
    </w:p>
    <w:p w14:paraId="27065B37" w14:textId="77777777" w:rsidR="00716960" w:rsidRPr="00026539" w:rsidRDefault="00716960" w:rsidP="006955AC">
      <w:pPr>
        <w:spacing w:after="0"/>
        <w:jc w:val="both"/>
      </w:pPr>
    </w:p>
    <w:p w14:paraId="12E78A08" w14:textId="1F58A69A" w:rsidR="00030797" w:rsidRPr="00856A30" w:rsidRDefault="00030797" w:rsidP="004F0A98">
      <w:pPr>
        <w:pStyle w:val="2"/>
        <w:jc w:val="both"/>
      </w:pPr>
      <w:bookmarkStart w:id="20" w:name="_Toc191392410"/>
      <w:bookmarkStart w:id="21" w:name="_Toc191392463"/>
      <w:bookmarkStart w:id="22" w:name="_Toc221608879"/>
      <w:bookmarkStart w:id="23" w:name="_Toc223601670"/>
      <w:r>
        <w:lastRenderedPageBreak/>
        <w:t xml:space="preserve">1.3 </w:t>
      </w:r>
      <w:bookmarkEnd w:id="20"/>
      <w:bookmarkEnd w:id="21"/>
      <w:r w:rsidR="004F0A98">
        <w:t>Функциональное проектирование</w:t>
      </w:r>
      <w:bookmarkEnd w:id="22"/>
      <w:bookmarkEnd w:id="23"/>
    </w:p>
    <w:p w14:paraId="760479FA" w14:textId="77777777" w:rsidR="00CA44C4" w:rsidRPr="00856A30" w:rsidRDefault="00CA44C4" w:rsidP="00CA44C4">
      <w:pPr>
        <w:spacing w:after="0" w:line="240" w:lineRule="auto"/>
      </w:pPr>
    </w:p>
    <w:p w14:paraId="375AFA23" w14:textId="77777777" w:rsidR="00CA44C4" w:rsidRPr="00856A30" w:rsidRDefault="00CA44C4" w:rsidP="00CA44C4">
      <w:pPr>
        <w:spacing w:after="0" w:line="240" w:lineRule="auto"/>
      </w:pPr>
    </w:p>
    <w:p w14:paraId="6FC257A1" w14:textId="77777777" w:rsidR="005B3621" w:rsidRDefault="005B3621" w:rsidP="006955AC">
      <w:pPr>
        <w:spacing w:after="0" w:line="240" w:lineRule="auto"/>
        <w:ind w:firstLine="709"/>
        <w:jc w:val="both"/>
      </w:pPr>
      <w:r w:rsidRPr="005B3621">
        <w:t>Актуальность функционального проектирования обусловлена необходимостью формализованного описания работы будущей программной системы до начала её реализации. Данный этап позволяет выявить все ключевые функции приложения, установить логические связи между ними и определить информационные потоки, что существенно снижает риски возникновения ошибок на последующих стадиях разработки. Функциональная модель служит основой для формирования архитектуры программного продукта и обеспечивает единое понимание его работы всеми участниками проекта.</w:t>
      </w:r>
    </w:p>
    <w:p w14:paraId="6CDC15BF" w14:textId="4D9B7E1F" w:rsidR="00CA44C4" w:rsidRPr="00856A30" w:rsidRDefault="005B3621" w:rsidP="006955AC">
      <w:pPr>
        <w:spacing w:after="0" w:line="240" w:lineRule="auto"/>
        <w:ind w:firstLine="709"/>
        <w:jc w:val="both"/>
      </w:pPr>
      <w:r w:rsidRPr="005B3621">
        <w:t>Методология IDEF0 представляет собой стандарт функционального моделирования, предназначенный для создания структурно-функциональных диаграмм сложных систем. Основной принцип IDEF0 заключается в иерархической декомпозиции системы: общая функция представляется в виде контекстного блока, который затем детализируется на диаграммах нижних уровней. Каждый функциональный блок имеет строго определенные интерфейсы: входные данные, выходные данные, управление и механизмы</w:t>
      </w:r>
      <w:r w:rsidR="004B10CD">
        <w:t xml:space="preserve">. </w:t>
      </w:r>
      <w:r w:rsidRPr="005B3621">
        <w:t>Такая строгая нотация позволяет создавать наглядные и непротиворечивые модели, удобные для анализа и документирования.</w:t>
      </w:r>
    </w:p>
    <w:p w14:paraId="46C4EB9E" w14:textId="24DC73F6" w:rsidR="00CA44C4" w:rsidRPr="00856A30" w:rsidRDefault="000A0534" w:rsidP="006955AC">
      <w:pPr>
        <w:spacing w:after="0" w:line="240" w:lineRule="auto"/>
        <w:ind w:firstLine="709"/>
        <w:jc w:val="both"/>
        <w:rPr>
          <w:color w:val="EE0000"/>
        </w:rPr>
      </w:pPr>
      <w:r>
        <w:t xml:space="preserve">Функциональную модель </w:t>
      </w:r>
      <w:r>
        <w:rPr>
          <w:lang w:val="en-US"/>
        </w:rPr>
        <w:t>IDEF</w:t>
      </w:r>
      <w:r>
        <w:t>0 компьютерной игры «Стрельба по шарикам» п</w:t>
      </w:r>
      <w:r w:rsidR="006C524F">
        <w:t>остроено</w:t>
      </w:r>
      <w:r>
        <w:t xml:space="preserve"> с использованием программного средства </w:t>
      </w:r>
      <w:r>
        <w:rPr>
          <w:lang w:val="en-US"/>
        </w:rPr>
        <w:t>Ramus</w:t>
      </w:r>
      <w:r w:rsidRPr="000A0534">
        <w:t xml:space="preserve"> </w:t>
      </w:r>
      <w:r>
        <w:rPr>
          <w:lang w:val="en-US"/>
        </w:rPr>
        <w:t>educational</w:t>
      </w:r>
      <w:r>
        <w:t xml:space="preserve"> и состоит из</w:t>
      </w:r>
      <w:r w:rsidR="00856A30">
        <w:t xml:space="preserve"> двух уровней</w:t>
      </w:r>
      <w:r w:rsidR="00856A30" w:rsidRPr="00856A30">
        <w:t>.</w:t>
      </w:r>
    </w:p>
    <w:p w14:paraId="1A3ADE48" w14:textId="77777777" w:rsidR="00CA44C4" w:rsidRPr="00856A30" w:rsidRDefault="00CA44C4" w:rsidP="006955AC">
      <w:pPr>
        <w:spacing w:after="0" w:line="240" w:lineRule="auto"/>
        <w:ind w:firstLine="709"/>
        <w:jc w:val="both"/>
        <w:rPr>
          <w:color w:val="EE0000"/>
        </w:rPr>
      </w:pPr>
    </w:p>
    <w:p w14:paraId="18068391" w14:textId="3C4643F1" w:rsidR="000A0534" w:rsidRDefault="000A0534" w:rsidP="006955AC">
      <w:pPr>
        <w:spacing w:after="0" w:line="240" w:lineRule="auto"/>
        <w:ind w:firstLine="709"/>
        <w:jc w:val="both"/>
      </w:pPr>
      <w:r w:rsidRPr="000A0534">
        <w:t>Контекстная диаграмма (</w:t>
      </w:r>
      <w:r w:rsidR="00856A30">
        <w:t>нулевой</w:t>
      </w:r>
      <w:r w:rsidRPr="000A0534">
        <w:t xml:space="preserve"> уровень </w:t>
      </w:r>
      <w:r w:rsidRPr="000A0534">
        <w:rPr>
          <w:lang w:val="en-US"/>
        </w:rPr>
        <w:t>IDEF</w:t>
      </w:r>
      <w:r w:rsidRPr="000A0534">
        <w:t>0) показан на рисунк</w:t>
      </w:r>
      <w:r w:rsidR="003D42F6">
        <w:t>е 1.</w:t>
      </w:r>
    </w:p>
    <w:p w14:paraId="2C9FCB64" w14:textId="77777777" w:rsidR="00CA44C4" w:rsidRDefault="00CA44C4" w:rsidP="006955AC">
      <w:pPr>
        <w:spacing w:after="0" w:line="240" w:lineRule="auto"/>
        <w:ind w:firstLine="709"/>
        <w:jc w:val="both"/>
      </w:pPr>
    </w:p>
    <w:p w14:paraId="0B7A991E" w14:textId="2B6C1774" w:rsidR="00CA44C4" w:rsidRDefault="003D42F6" w:rsidP="006955AC">
      <w:pPr>
        <w:spacing w:after="0" w:line="240" w:lineRule="auto"/>
        <w:jc w:val="center"/>
      </w:pPr>
      <w:r w:rsidRPr="003D42F6">
        <w:rPr>
          <w:noProof/>
        </w:rPr>
        <w:drawing>
          <wp:inline distT="0" distB="0" distL="0" distR="0" wp14:anchorId="6CCC8C90" wp14:editId="4F6EC1FE">
            <wp:extent cx="4575631" cy="3124668"/>
            <wp:effectExtent l="0" t="0" r="0" b="0"/>
            <wp:docPr id="107295960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959606" name=""/>
                    <pic:cNvPicPr/>
                  </pic:nvPicPr>
                  <pic:blipFill>
                    <a:blip r:embed="rId13"/>
                    <a:stretch>
                      <a:fillRect/>
                    </a:stretch>
                  </pic:blipFill>
                  <pic:spPr>
                    <a:xfrm>
                      <a:off x="0" y="0"/>
                      <a:ext cx="4626717" cy="3159554"/>
                    </a:xfrm>
                    <a:prstGeom prst="rect">
                      <a:avLst/>
                    </a:prstGeom>
                  </pic:spPr>
                </pic:pic>
              </a:graphicData>
            </a:graphic>
          </wp:inline>
        </w:drawing>
      </w:r>
    </w:p>
    <w:p w14:paraId="12CAD894" w14:textId="77777777" w:rsidR="003D42F6" w:rsidRDefault="003D42F6" w:rsidP="006955AC">
      <w:pPr>
        <w:spacing w:after="0" w:line="240" w:lineRule="auto"/>
        <w:ind w:firstLine="709"/>
        <w:jc w:val="both"/>
      </w:pPr>
    </w:p>
    <w:p w14:paraId="60704045" w14:textId="15E102A7" w:rsidR="003D42F6" w:rsidRDefault="003D42F6" w:rsidP="006955AC">
      <w:pPr>
        <w:spacing w:after="0" w:line="240" w:lineRule="auto"/>
        <w:ind w:firstLine="709"/>
        <w:jc w:val="both"/>
      </w:pPr>
      <w:r>
        <w:t xml:space="preserve">Рисунок 1 – </w:t>
      </w:r>
      <w:r w:rsidR="006C524F" w:rsidRPr="006C524F">
        <w:t>Контекстная диаграмма (уровень A-0</w:t>
      </w:r>
      <w:r w:rsidR="006C524F">
        <w:t>)</w:t>
      </w:r>
    </w:p>
    <w:p w14:paraId="45A6F086" w14:textId="77777777" w:rsidR="004B10CD" w:rsidRDefault="004B10CD" w:rsidP="006955AC">
      <w:pPr>
        <w:spacing w:after="0" w:line="240" w:lineRule="auto"/>
        <w:ind w:firstLine="709"/>
        <w:jc w:val="both"/>
      </w:pPr>
    </w:p>
    <w:p w14:paraId="3B5B538F" w14:textId="573036AA" w:rsidR="005E4C0D" w:rsidRDefault="005E4C0D" w:rsidP="00406FBF">
      <w:pPr>
        <w:pStyle w:val="ac"/>
        <w:tabs>
          <w:tab w:val="left" w:pos="993"/>
        </w:tabs>
        <w:spacing w:after="0" w:line="240" w:lineRule="auto"/>
        <w:ind w:left="0" w:firstLine="709"/>
        <w:jc w:val="both"/>
      </w:pPr>
      <w:r>
        <w:lastRenderedPageBreak/>
        <w:t>В качестве входных данных используются: «Сложность», «Размер поля».</w:t>
      </w:r>
    </w:p>
    <w:p w14:paraId="7F5DE17C" w14:textId="5752B77E" w:rsidR="005E4C0D" w:rsidRDefault="005E4C0D" w:rsidP="00406FBF">
      <w:pPr>
        <w:pStyle w:val="ac"/>
        <w:tabs>
          <w:tab w:val="left" w:pos="993"/>
        </w:tabs>
        <w:spacing w:after="0" w:line="240" w:lineRule="auto"/>
        <w:ind w:left="0" w:firstLine="709"/>
        <w:jc w:val="both"/>
      </w:pPr>
      <w:r>
        <w:t>Выходными данными является «Счёт».</w:t>
      </w:r>
    </w:p>
    <w:p w14:paraId="5446B595" w14:textId="1B565051" w:rsidR="005E4C0D" w:rsidRDefault="005E4C0D" w:rsidP="00406FBF">
      <w:pPr>
        <w:pStyle w:val="ac"/>
        <w:tabs>
          <w:tab w:val="left" w:pos="993"/>
        </w:tabs>
        <w:spacing w:after="0" w:line="240" w:lineRule="auto"/>
        <w:ind w:left="0" w:firstLine="709"/>
        <w:jc w:val="both"/>
      </w:pPr>
      <w:r>
        <w:t>Механизмами на диаграмме выступают: «Пользователь», «ПК».</w:t>
      </w:r>
    </w:p>
    <w:p w14:paraId="1FE35365" w14:textId="77777777" w:rsidR="005E4C0D" w:rsidRDefault="005E4C0D" w:rsidP="00406FBF">
      <w:pPr>
        <w:pStyle w:val="ac"/>
        <w:tabs>
          <w:tab w:val="left" w:pos="993"/>
        </w:tabs>
        <w:spacing w:after="0" w:line="240" w:lineRule="auto"/>
        <w:ind w:left="0" w:firstLine="709"/>
        <w:jc w:val="both"/>
      </w:pPr>
      <w:r>
        <w:t>Управлением являются: «Руководство пользователя», «Правила игры», «Ограничения».</w:t>
      </w:r>
    </w:p>
    <w:p w14:paraId="1D333A1F" w14:textId="6CA6E7E2" w:rsidR="00856A30" w:rsidRDefault="00406FBF" w:rsidP="00406FBF">
      <w:pPr>
        <w:pStyle w:val="ac"/>
        <w:tabs>
          <w:tab w:val="left" w:pos="993"/>
        </w:tabs>
        <w:spacing w:after="0" w:line="240" w:lineRule="auto"/>
        <w:ind w:left="0" w:firstLine="709"/>
        <w:jc w:val="both"/>
      </w:pPr>
      <w:r>
        <w:t>Диаграмму нулевого уровня декомпозируем на пять блоков</w:t>
      </w:r>
      <w:r w:rsidRPr="00406FBF">
        <w:t>.</w:t>
      </w:r>
      <w:r>
        <w:t xml:space="preserve"> </w:t>
      </w:r>
      <w:r w:rsidR="00731E4C">
        <w:t>Д</w:t>
      </w:r>
      <w:r w:rsidR="00856A30" w:rsidRPr="000A0534">
        <w:t>иаграмма (</w:t>
      </w:r>
      <w:r w:rsidR="00856A30">
        <w:t>первый</w:t>
      </w:r>
      <w:r w:rsidR="00856A30" w:rsidRPr="000A0534">
        <w:t xml:space="preserve"> уровень </w:t>
      </w:r>
      <w:r w:rsidR="00856A30" w:rsidRPr="00406FBF">
        <w:rPr>
          <w:lang w:val="en-US"/>
        </w:rPr>
        <w:t>IDEF</w:t>
      </w:r>
      <w:r w:rsidR="00856A30" w:rsidRPr="000A0534">
        <w:t>0) показан</w:t>
      </w:r>
      <w:r w:rsidR="00731E4C">
        <w:t>а</w:t>
      </w:r>
      <w:r w:rsidR="00856A30" w:rsidRPr="000A0534">
        <w:t xml:space="preserve"> на рисунк</w:t>
      </w:r>
      <w:r w:rsidR="00856A30">
        <w:t>е 2.</w:t>
      </w:r>
    </w:p>
    <w:p w14:paraId="081DAB82" w14:textId="77777777" w:rsidR="00856A30" w:rsidRPr="003D42F6" w:rsidRDefault="00856A30" w:rsidP="006955AC">
      <w:pPr>
        <w:spacing w:after="0" w:line="240" w:lineRule="auto"/>
        <w:ind w:firstLine="709"/>
        <w:jc w:val="both"/>
      </w:pPr>
    </w:p>
    <w:p w14:paraId="32A8C10F" w14:textId="045FFBEA" w:rsidR="004F0A98" w:rsidRDefault="00856A30" w:rsidP="006955AC">
      <w:pPr>
        <w:spacing w:after="0" w:line="240" w:lineRule="auto"/>
        <w:jc w:val="center"/>
      </w:pPr>
      <w:r w:rsidRPr="00856A30">
        <w:rPr>
          <w:noProof/>
        </w:rPr>
        <w:drawing>
          <wp:inline distT="0" distB="0" distL="0" distR="0" wp14:anchorId="714FF0EF" wp14:editId="58C5957C">
            <wp:extent cx="5801816" cy="3855110"/>
            <wp:effectExtent l="0" t="0" r="8890" b="0"/>
            <wp:docPr id="67106536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065360" name=""/>
                    <pic:cNvPicPr/>
                  </pic:nvPicPr>
                  <pic:blipFill>
                    <a:blip r:embed="rId14"/>
                    <a:stretch>
                      <a:fillRect/>
                    </a:stretch>
                  </pic:blipFill>
                  <pic:spPr>
                    <a:xfrm>
                      <a:off x="0" y="0"/>
                      <a:ext cx="5820848" cy="3867756"/>
                    </a:xfrm>
                    <a:prstGeom prst="rect">
                      <a:avLst/>
                    </a:prstGeom>
                  </pic:spPr>
                </pic:pic>
              </a:graphicData>
            </a:graphic>
          </wp:inline>
        </w:drawing>
      </w:r>
    </w:p>
    <w:p w14:paraId="56450C2C" w14:textId="77777777" w:rsidR="00856A30" w:rsidRDefault="00856A30" w:rsidP="006955AC">
      <w:pPr>
        <w:spacing w:after="0" w:line="240" w:lineRule="auto"/>
        <w:jc w:val="both"/>
      </w:pPr>
    </w:p>
    <w:p w14:paraId="708C9073" w14:textId="5A1AB526" w:rsidR="00731E4C" w:rsidRPr="006C524F" w:rsidRDefault="00856A30" w:rsidP="006955AC">
      <w:pPr>
        <w:spacing w:after="0" w:line="240" w:lineRule="auto"/>
        <w:ind w:firstLine="709"/>
        <w:jc w:val="both"/>
      </w:pPr>
      <w:r>
        <w:t xml:space="preserve">Рисунок 2 – </w:t>
      </w:r>
      <w:r w:rsidR="006C524F" w:rsidRPr="006C524F">
        <w:t>Декомпозиционная диаграмма первого уровня</w:t>
      </w:r>
    </w:p>
    <w:p w14:paraId="4B916DE1" w14:textId="77777777" w:rsidR="00731E4C" w:rsidRDefault="00731E4C" w:rsidP="006955AC">
      <w:pPr>
        <w:spacing w:after="0" w:line="240" w:lineRule="auto"/>
        <w:ind w:firstLine="709"/>
        <w:jc w:val="both"/>
      </w:pPr>
    </w:p>
    <w:p w14:paraId="6B749357" w14:textId="74E731CE" w:rsidR="00731E4C" w:rsidRDefault="0026508E" w:rsidP="006955AC">
      <w:pPr>
        <w:spacing w:after="0" w:line="240" w:lineRule="auto"/>
        <w:ind w:firstLine="709"/>
        <w:jc w:val="both"/>
      </w:pPr>
      <w:r>
        <w:t xml:space="preserve">Блок А0 «Разработка компьютерной </w:t>
      </w:r>
      <w:r w:rsidR="00D2582F">
        <w:t>игры «Стрельба</w:t>
      </w:r>
      <w:r>
        <w:t xml:space="preserve"> по шарика</w:t>
      </w:r>
      <w:r w:rsidR="00D2582F">
        <w:t>м</w:t>
      </w:r>
      <w:r>
        <w:t>»</w:t>
      </w:r>
      <w:r w:rsidR="009A7E2D">
        <w:t>»</w:t>
      </w:r>
      <w:r>
        <w:t xml:space="preserve"> декомпозирован на </w:t>
      </w:r>
      <w:r w:rsidR="00731E4C" w:rsidRPr="00731E4C">
        <w:t xml:space="preserve">основные функциональные блоки системы (от A1 до A5), отвечающие за настройку параметров, генерацию поля и мишеней, обработку пользовательского ввода и обновление счётчика. Стрелки наглядно показывают, как потоки данных перемещаются между блоками, обеспечивая полный цикл работы игрового приложения </w:t>
      </w:r>
      <w:r w:rsidR="00731E4C">
        <w:t xml:space="preserve">- </w:t>
      </w:r>
      <w:r w:rsidR="00731E4C" w:rsidRPr="00731E4C">
        <w:t>от инициализации до фиксации результатов стрельбы.</w:t>
      </w:r>
    </w:p>
    <w:p w14:paraId="073418ED" w14:textId="77777777" w:rsidR="005E4C0D" w:rsidRDefault="005E4C0D" w:rsidP="006955AC">
      <w:pPr>
        <w:spacing w:after="0" w:line="240" w:lineRule="auto"/>
        <w:ind w:firstLine="709"/>
        <w:jc w:val="both"/>
      </w:pPr>
      <w:r>
        <w:t>Блок А1 «Настройка параметров игры». Входными данными являются «Сложность» и «Размер поля». Механизмами — «Правила игры» и «Руководство пользователя». Управлением в блоке А1 выступают «Пользователь» и «ПК». Выходом блока А1 в блок А2 являются «Полученные данные для настройки игры».</w:t>
      </w:r>
    </w:p>
    <w:p w14:paraId="1E560F69" w14:textId="7D6AD9D7" w:rsidR="005E4C0D" w:rsidRDefault="005E4C0D" w:rsidP="006955AC">
      <w:pPr>
        <w:spacing w:after="0" w:line="240" w:lineRule="auto"/>
        <w:ind w:firstLine="709"/>
        <w:jc w:val="both"/>
      </w:pPr>
      <w:r>
        <w:t>Блок А2 «Генерация игрового поля». Входными данными являются «Полученные данные для настройки игры» из блока А1. Механизмами — «Правила игры» и «Графический движок». Управлением в блоке А2 является «ПК». Выходом из блока А2 в блок А3 является «Запуск игры».</w:t>
      </w:r>
    </w:p>
    <w:p w14:paraId="3CE4ADE7" w14:textId="4DA1D4EE" w:rsidR="005E4C0D" w:rsidRDefault="005E4C0D" w:rsidP="006955AC">
      <w:pPr>
        <w:spacing w:after="0" w:line="240" w:lineRule="auto"/>
        <w:ind w:firstLine="709"/>
        <w:jc w:val="both"/>
      </w:pPr>
      <w:r>
        <w:lastRenderedPageBreak/>
        <w:t>Блок А3 «Генерация и отображение мишеней». Входными данными является «Запуск игры» из блока А2. Механизмами — «Правила игры» и «Графический движок». Управлением в блоке А3 является «ПК». Выходом из блока А3 во внешнюю сущность «Пользователь» является «Предоставление визуальной информации».</w:t>
      </w:r>
    </w:p>
    <w:p w14:paraId="3C73DE5E" w14:textId="144F9F60" w:rsidR="005E4C0D" w:rsidRDefault="005E4C0D" w:rsidP="006955AC">
      <w:pPr>
        <w:spacing w:after="0" w:line="240" w:lineRule="auto"/>
        <w:ind w:firstLine="709"/>
        <w:jc w:val="both"/>
      </w:pPr>
      <w:r>
        <w:t>Блок А4 «Обработка взаимодействия с пользователем». Входными данными являются «Действия пользователя» (клики) от внешней сущности «Пользователь». Механизмами — «Правила игры» и «Интерфейс ввода». Управлением в блоке А4 выступают «Пользователь» и «ПК». Выходом из блока А4 в блок А5 является «Результат попадания».</w:t>
      </w:r>
    </w:p>
    <w:p w14:paraId="68E0D6BD" w14:textId="442681D5" w:rsidR="00731E4C" w:rsidRDefault="005E4C0D" w:rsidP="006955AC">
      <w:pPr>
        <w:spacing w:after="0" w:line="240" w:lineRule="auto"/>
        <w:ind w:firstLine="709"/>
        <w:jc w:val="both"/>
      </w:pPr>
      <w:r>
        <w:t>Блок А5 «Обновление и отображение счёта». Входными данными является «Результат попадания» из блока А4. Механизмами — «Правила игры» и «Таблица рекордов». Управлением в блоке А5 является «ПК». Выходом из блока А5 во внешнюю сущность «Пользователь» является «Обновлённый счёт на экране», а также происходит запись данных в хранилище «Счёт».</w:t>
      </w:r>
    </w:p>
    <w:p w14:paraId="59B9D105" w14:textId="77777777" w:rsidR="003D42F6" w:rsidRDefault="003D42F6" w:rsidP="0026508E">
      <w:pPr>
        <w:spacing w:after="0" w:line="240" w:lineRule="auto"/>
        <w:ind w:firstLine="709"/>
      </w:pPr>
    </w:p>
    <w:p w14:paraId="58E01EFA" w14:textId="69E6103B" w:rsidR="004F0A98" w:rsidRDefault="004F0A98" w:rsidP="004F0A98">
      <w:pPr>
        <w:pStyle w:val="2"/>
        <w:ind w:left="709" w:firstLine="0"/>
        <w:jc w:val="both"/>
      </w:pPr>
      <w:bookmarkStart w:id="24" w:name="_Toc221608880"/>
      <w:bookmarkStart w:id="25" w:name="_Toc223601671"/>
      <w:r>
        <w:t>1</w:t>
      </w:r>
      <w:r w:rsidRPr="004F0A98">
        <w:t>.4</w:t>
      </w:r>
      <w:r w:rsidR="006330A5">
        <w:t xml:space="preserve"> </w:t>
      </w:r>
      <w:r w:rsidRPr="004F0A98">
        <w:t>Проектирование пользовательского интерфейса</w:t>
      </w:r>
      <w:bookmarkEnd w:id="24"/>
      <w:bookmarkEnd w:id="25"/>
    </w:p>
    <w:p w14:paraId="2C9C97E1" w14:textId="77777777" w:rsidR="00034E0A" w:rsidRDefault="00034E0A" w:rsidP="00034E0A">
      <w:pPr>
        <w:spacing w:after="0" w:line="240" w:lineRule="auto"/>
      </w:pPr>
    </w:p>
    <w:p w14:paraId="2F6042AE" w14:textId="77777777" w:rsidR="00034E0A" w:rsidRDefault="00034E0A" w:rsidP="00034E0A">
      <w:pPr>
        <w:spacing w:after="0" w:line="240" w:lineRule="auto"/>
      </w:pPr>
    </w:p>
    <w:p w14:paraId="34D0F06D" w14:textId="5849992C" w:rsidR="00034E0A" w:rsidRDefault="00034E0A" w:rsidP="00D8641E">
      <w:pPr>
        <w:spacing w:after="0" w:line="240" w:lineRule="auto"/>
        <w:ind w:firstLine="709"/>
        <w:jc w:val="both"/>
      </w:pPr>
      <w:r w:rsidRPr="00034E0A">
        <w:t xml:space="preserve">Программный пользовательский интерфейс </w:t>
      </w:r>
      <w:r w:rsidR="008964E8">
        <w:t>— это</w:t>
      </w:r>
      <w:r w:rsidRPr="00034E0A">
        <w:t xml:space="preserve"> совокупность средств (графических элементов, кнопок, меню, текстовых полей), через которые человек взаимодействует с программами или устройствами.</w:t>
      </w:r>
    </w:p>
    <w:p w14:paraId="45FD81A1" w14:textId="31CEF8C7" w:rsidR="006E37B1" w:rsidRPr="006E37B1" w:rsidRDefault="006E37B1" w:rsidP="00D8641E">
      <w:pPr>
        <w:spacing w:after="0" w:line="240" w:lineRule="auto"/>
        <w:ind w:firstLine="709"/>
        <w:jc w:val="both"/>
      </w:pPr>
      <w:r w:rsidRPr="006E37B1">
        <w:t>Среди существующих видов пользовательских интерфейсов можно выделить: графический, текстовый, голосовой, интерфейс командной строки и тактильный.</w:t>
      </w:r>
    </w:p>
    <w:p w14:paraId="6EAF0DC2" w14:textId="3136D5CC" w:rsidR="006E37B1" w:rsidRDefault="00D8641E" w:rsidP="00D8641E">
      <w:pPr>
        <w:pStyle w:val="ac"/>
        <w:spacing w:after="0" w:line="240" w:lineRule="auto"/>
        <w:ind w:left="0" w:firstLine="709"/>
        <w:jc w:val="both"/>
      </w:pPr>
      <w:r>
        <w:t>К основным требованиям доя пользовательских интерфейсов можно отнести</w:t>
      </w:r>
      <w:r w:rsidR="006E37B1" w:rsidRPr="006E37B1">
        <w:t>:</w:t>
      </w:r>
    </w:p>
    <w:p w14:paraId="5F79DF4D" w14:textId="0ABC239E" w:rsidR="006E37B1" w:rsidRPr="006E37B1" w:rsidRDefault="006E37B1" w:rsidP="00D8641E">
      <w:pPr>
        <w:pStyle w:val="ac"/>
        <w:numPr>
          <w:ilvl w:val="0"/>
          <w:numId w:val="18"/>
        </w:numPr>
        <w:tabs>
          <w:tab w:val="left" w:pos="1134"/>
        </w:tabs>
        <w:spacing w:after="0" w:line="240" w:lineRule="auto"/>
        <w:ind w:left="0" w:firstLine="709"/>
        <w:jc w:val="both"/>
      </w:pPr>
      <w:r w:rsidRPr="006E37B1">
        <w:t>Интуитивность, предполагающая понимание назначения элементов без предварительного обучения</w:t>
      </w:r>
    </w:p>
    <w:p w14:paraId="69613754" w14:textId="77777777" w:rsidR="006E37B1" w:rsidRPr="006E37B1" w:rsidRDefault="006E37B1" w:rsidP="00D8641E">
      <w:pPr>
        <w:pStyle w:val="ac"/>
        <w:numPr>
          <w:ilvl w:val="0"/>
          <w:numId w:val="18"/>
        </w:numPr>
        <w:tabs>
          <w:tab w:val="left" w:pos="1134"/>
        </w:tabs>
        <w:spacing w:after="0" w:line="240" w:lineRule="auto"/>
        <w:ind w:left="0" w:firstLine="709"/>
        <w:jc w:val="both"/>
      </w:pPr>
      <w:r w:rsidRPr="006E37B1">
        <w:t>Наглядность и информативность, обеспечивающие четкое отображение игрового процесса и актуальных данных</w:t>
      </w:r>
    </w:p>
    <w:p w14:paraId="44219B56" w14:textId="77777777" w:rsidR="006E37B1" w:rsidRPr="006E37B1" w:rsidRDefault="006E37B1" w:rsidP="00D8641E">
      <w:pPr>
        <w:pStyle w:val="ac"/>
        <w:numPr>
          <w:ilvl w:val="0"/>
          <w:numId w:val="18"/>
        </w:numPr>
        <w:tabs>
          <w:tab w:val="left" w:pos="1134"/>
        </w:tabs>
        <w:spacing w:after="0" w:line="240" w:lineRule="auto"/>
        <w:ind w:left="0" w:firstLine="709"/>
        <w:jc w:val="both"/>
      </w:pPr>
      <w:r w:rsidRPr="006E37B1">
        <w:t>Удобство управления, выражающееся в простоте выполнения основных действий</w:t>
      </w:r>
    </w:p>
    <w:p w14:paraId="728E84B8" w14:textId="77777777" w:rsidR="006E37B1" w:rsidRPr="006E37B1" w:rsidRDefault="006E37B1" w:rsidP="00D8641E">
      <w:pPr>
        <w:pStyle w:val="ac"/>
        <w:numPr>
          <w:ilvl w:val="0"/>
          <w:numId w:val="18"/>
        </w:numPr>
        <w:tabs>
          <w:tab w:val="left" w:pos="1134"/>
        </w:tabs>
        <w:spacing w:after="0" w:line="240" w:lineRule="auto"/>
        <w:ind w:left="0" w:firstLine="709"/>
        <w:jc w:val="both"/>
      </w:pPr>
      <w:r w:rsidRPr="006E37B1">
        <w:t>Адаптивность, позволяющая интерфейсу корректно отображаться при различных настройках игрового поля</w:t>
      </w:r>
    </w:p>
    <w:p w14:paraId="5D16076D" w14:textId="77777777" w:rsidR="006E37B1" w:rsidRPr="006E37B1" w:rsidRDefault="006E37B1" w:rsidP="00D8641E">
      <w:pPr>
        <w:pStyle w:val="ac"/>
        <w:numPr>
          <w:ilvl w:val="0"/>
          <w:numId w:val="18"/>
        </w:numPr>
        <w:tabs>
          <w:tab w:val="left" w:pos="1134"/>
        </w:tabs>
        <w:spacing w:after="0" w:line="240" w:lineRule="auto"/>
        <w:ind w:left="0" w:firstLine="709"/>
        <w:jc w:val="both"/>
      </w:pPr>
      <w:r w:rsidRPr="006E37B1">
        <w:t>Эстетика и стиль, создающие привлекательный визуальный образ</w:t>
      </w:r>
    </w:p>
    <w:p w14:paraId="770B3E7A" w14:textId="6A8CC710" w:rsidR="00F63191" w:rsidRDefault="006E37B1" w:rsidP="00F63191">
      <w:pPr>
        <w:pStyle w:val="ac"/>
        <w:numPr>
          <w:ilvl w:val="0"/>
          <w:numId w:val="18"/>
        </w:numPr>
        <w:tabs>
          <w:tab w:val="left" w:pos="1134"/>
        </w:tabs>
        <w:spacing w:after="0" w:line="240" w:lineRule="auto"/>
        <w:ind w:left="0" w:firstLine="709"/>
        <w:jc w:val="both"/>
      </w:pPr>
      <w:r w:rsidRPr="006E37B1">
        <w:t>Наличие обратной связи, информирующей пользователя о результатах его действий.</w:t>
      </w:r>
    </w:p>
    <w:p w14:paraId="35FEAB9D" w14:textId="25A83483" w:rsidR="00F63191" w:rsidRPr="00F63191" w:rsidRDefault="00F63191" w:rsidP="0010740C">
      <w:pPr>
        <w:spacing w:after="0" w:line="240" w:lineRule="auto"/>
        <w:ind w:firstLine="709"/>
        <w:jc w:val="both"/>
      </w:pPr>
      <w:r>
        <w:t>Всем вышеперечисленным требованиям должен удовлетворять интерфейс программного приложения «Стрельба по шарикам»</w:t>
      </w:r>
      <w:r w:rsidRPr="00F63191">
        <w:t>.</w:t>
      </w:r>
      <w:r>
        <w:t xml:space="preserve"> Интерфейс разрабатываемого программного приложения состоит из </w:t>
      </w:r>
      <w:r w:rsidRPr="00F63191">
        <w:t xml:space="preserve">1 </w:t>
      </w:r>
      <w:r>
        <w:t>окна</w:t>
      </w:r>
      <w:r w:rsidRPr="00F63191">
        <w:t>.</w:t>
      </w:r>
      <w:r>
        <w:t xml:space="preserve"> Главное окно приложения представлено на рисунк</w:t>
      </w:r>
      <w:r w:rsidR="007F2E76">
        <w:t>е</w:t>
      </w:r>
    </w:p>
    <w:p w14:paraId="5FE20005" w14:textId="0A0B3D76" w:rsidR="00030797" w:rsidRDefault="00030797" w:rsidP="0010740C">
      <w:pPr>
        <w:rPr>
          <w:rFonts w:eastAsiaTheme="majorEastAsia" w:cs="Times New Roman"/>
          <w:b/>
          <w:bCs/>
          <w:spacing w:val="-10"/>
          <w:kern w:val="28"/>
          <w:sz w:val="32"/>
          <w:szCs w:val="32"/>
        </w:rPr>
      </w:pPr>
      <w:r>
        <w:rPr>
          <w:rFonts w:cs="Times New Roman"/>
          <w:b/>
          <w:bCs/>
          <w:sz w:val="32"/>
          <w:szCs w:val="32"/>
        </w:rPr>
        <w:br w:type="page"/>
      </w:r>
    </w:p>
    <w:p w14:paraId="2E3A8115" w14:textId="7BBF8D66" w:rsidR="00BB4928" w:rsidRPr="004F0A98" w:rsidRDefault="00030797" w:rsidP="00FE682D">
      <w:pPr>
        <w:pStyle w:val="1"/>
        <w:spacing w:after="0"/>
        <w:jc w:val="both"/>
      </w:pPr>
      <w:bookmarkStart w:id="26" w:name="_Toc191392411"/>
      <w:bookmarkStart w:id="27" w:name="_Toc191392464"/>
      <w:bookmarkStart w:id="28" w:name="_Toc221608881"/>
      <w:bookmarkStart w:id="29" w:name="_Toc223601672"/>
      <w:r w:rsidRPr="00FE682D">
        <w:lastRenderedPageBreak/>
        <w:t>2</w:t>
      </w:r>
      <w:r w:rsidR="00BB4928" w:rsidRPr="00FE682D">
        <w:t xml:space="preserve"> </w:t>
      </w:r>
      <w:bookmarkEnd w:id="26"/>
      <w:bookmarkEnd w:id="27"/>
      <w:r w:rsidR="004F0A98">
        <w:t xml:space="preserve">Программная реализация и тестирование </w:t>
      </w:r>
      <w:r w:rsidR="004F0A98" w:rsidRPr="004F0A98">
        <w:t>компьютерной игры «Стрельба по шарикам»</w:t>
      </w:r>
      <w:bookmarkEnd w:id="28"/>
      <w:bookmarkEnd w:id="29"/>
    </w:p>
    <w:p w14:paraId="6F74EEBC" w14:textId="71701666" w:rsidR="00BB4928" w:rsidRDefault="00BB4928" w:rsidP="00457D8A">
      <w:pPr>
        <w:spacing w:after="0" w:line="240" w:lineRule="auto"/>
      </w:pPr>
    </w:p>
    <w:p w14:paraId="414E2B9E" w14:textId="19B7F816" w:rsidR="00030797" w:rsidRDefault="00030797" w:rsidP="00030797">
      <w:pPr>
        <w:pStyle w:val="2"/>
        <w:jc w:val="both"/>
      </w:pPr>
      <w:bookmarkStart w:id="30" w:name="_Toc191392412"/>
      <w:bookmarkStart w:id="31" w:name="_Toc191392465"/>
      <w:bookmarkStart w:id="32" w:name="_Toc221608882"/>
      <w:bookmarkStart w:id="33" w:name="_Toc223601673"/>
      <w:r>
        <w:t xml:space="preserve">2.1 </w:t>
      </w:r>
      <w:bookmarkEnd w:id="30"/>
      <w:bookmarkEnd w:id="31"/>
      <w:r w:rsidR="004F0A98">
        <w:t>Обоснование выбора инструментальных средств разработки</w:t>
      </w:r>
      <w:bookmarkEnd w:id="32"/>
      <w:bookmarkEnd w:id="33"/>
    </w:p>
    <w:p w14:paraId="6EEC30F4" w14:textId="77777777" w:rsidR="00030797" w:rsidRDefault="00030797" w:rsidP="00030797">
      <w:pPr>
        <w:spacing w:after="0" w:line="240" w:lineRule="auto"/>
      </w:pPr>
    </w:p>
    <w:p w14:paraId="6F747076" w14:textId="77777777" w:rsidR="00DE74E8" w:rsidRDefault="00DE74E8" w:rsidP="00030797">
      <w:pPr>
        <w:spacing w:after="0" w:line="240" w:lineRule="auto"/>
      </w:pPr>
    </w:p>
    <w:p w14:paraId="09416762" w14:textId="5FBBAB50" w:rsidR="008A27EC" w:rsidRPr="005E4C0D" w:rsidRDefault="008A27EC" w:rsidP="005E4C0D">
      <w:pPr>
        <w:spacing w:after="0" w:line="240" w:lineRule="auto"/>
        <w:ind w:firstLine="709"/>
        <w:jc w:val="both"/>
      </w:pPr>
      <w:r>
        <w:t>Для реализации компьютерной игры «Стрельба по шарикам» был</w:t>
      </w:r>
      <w:r w:rsidR="00E96ED8">
        <w:t xml:space="preserve">и подобраны различные </w:t>
      </w:r>
      <w:r>
        <w:t>инструментальны</w:t>
      </w:r>
      <w:r w:rsidR="00E96ED8">
        <w:t>е</w:t>
      </w:r>
      <w:r>
        <w:t xml:space="preserve"> средств</w:t>
      </w:r>
      <w:r w:rsidR="00E96ED8">
        <w:t>а</w:t>
      </w:r>
      <w:r>
        <w:t xml:space="preserve"> разработки, включающи</w:t>
      </w:r>
      <w:r w:rsidR="00E96ED8">
        <w:t>е</w:t>
      </w:r>
      <w:r>
        <w:t xml:space="preserve"> среду программирования</w:t>
      </w:r>
      <w:r w:rsidR="00E06577">
        <w:t xml:space="preserve"> и</w:t>
      </w:r>
      <w:r>
        <w:t xml:space="preserve"> язык реализации</w:t>
      </w:r>
      <w:r w:rsidR="00E06577" w:rsidRPr="00E06577">
        <w:t>.</w:t>
      </w:r>
      <w:r w:rsidR="005E4C0D">
        <w:t xml:space="preserve"> </w:t>
      </w:r>
      <w:r>
        <w:t>В качестве основного языка разработки выбран язык C#. Данный выбор обусловлен следующими факторами:</w:t>
      </w:r>
    </w:p>
    <w:p w14:paraId="6D4A2DB7" w14:textId="2BF7BE4F" w:rsidR="008A27EC" w:rsidRPr="006955AC" w:rsidRDefault="008A27EC" w:rsidP="005E4C0D">
      <w:pPr>
        <w:pStyle w:val="ac"/>
        <w:numPr>
          <w:ilvl w:val="0"/>
          <w:numId w:val="19"/>
        </w:numPr>
        <w:tabs>
          <w:tab w:val="left" w:pos="993"/>
        </w:tabs>
        <w:spacing w:after="0" w:line="240" w:lineRule="auto"/>
        <w:ind w:left="0" w:firstLine="709"/>
        <w:jc w:val="both"/>
      </w:pPr>
      <w:r>
        <w:t>C# является объектно-ориентированным языком программирования, что позволяет структурировать программный код, выделить логически завершённые компоненты и обеспечить его читаемость и поддерживаемость. Это особенно важно при разработке игровых приложений, где необходимо управлять состоянием игрового поля, таймером, счётом и обработкой пользовательского ввода.</w:t>
      </w:r>
    </w:p>
    <w:p w14:paraId="32096447" w14:textId="6896A934" w:rsidR="008A27EC" w:rsidRPr="008A27EC" w:rsidRDefault="008A27EC" w:rsidP="005E4C0D">
      <w:pPr>
        <w:pStyle w:val="ac"/>
        <w:numPr>
          <w:ilvl w:val="0"/>
          <w:numId w:val="19"/>
        </w:numPr>
        <w:tabs>
          <w:tab w:val="left" w:pos="993"/>
        </w:tabs>
        <w:spacing w:after="0" w:line="240" w:lineRule="auto"/>
        <w:ind w:left="0" w:firstLine="709"/>
        <w:jc w:val="both"/>
      </w:pPr>
      <w:r>
        <w:t xml:space="preserve">Язык </w:t>
      </w:r>
      <w:r w:rsidRPr="008A27EC">
        <w:rPr>
          <w:lang w:val="en-US"/>
        </w:rPr>
        <w:t>C</w:t>
      </w:r>
      <w:r w:rsidRPr="008A27EC">
        <w:t>#</w:t>
      </w:r>
      <w:r>
        <w:t xml:space="preserve"> обладает мощной стандартной библиотекой классов, упрощающей работу с графическим интерфейсом, таймерами, случайными числами и обработкой событий мыши.</w:t>
      </w:r>
    </w:p>
    <w:p w14:paraId="0B329526" w14:textId="6B848F75" w:rsidR="008A27EC" w:rsidRPr="008A27EC" w:rsidRDefault="008A27EC" w:rsidP="005E4C0D">
      <w:pPr>
        <w:spacing w:after="0" w:line="240" w:lineRule="auto"/>
        <w:ind w:firstLine="709"/>
        <w:jc w:val="both"/>
        <w:rPr>
          <w:lang w:val="en-US"/>
        </w:rPr>
      </w:pPr>
      <w:r>
        <w:t>Для написания программного кода выбрана среда разработки Microsoft Visual Studio 2019. Данный выбор обусловлен следующими преимуществами:</w:t>
      </w:r>
    </w:p>
    <w:p w14:paraId="6199D532" w14:textId="77777777" w:rsidR="008A27EC" w:rsidRPr="008A27EC" w:rsidRDefault="008A27EC" w:rsidP="005E4C0D">
      <w:pPr>
        <w:pStyle w:val="ac"/>
        <w:numPr>
          <w:ilvl w:val="0"/>
          <w:numId w:val="19"/>
        </w:numPr>
        <w:tabs>
          <w:tab w:val="left" w:pos="993"/>
        </w:tabs>
        <w:spacing w:after="0" w:line="240" w:lineRule="auto"/>
        <w:ind w:left="0" w:firstLine="709"/>
        <w:jc w:val="both"/>
      </w:pPr>
      <w:r>
        <w:t>Visual Studio предоставляет удобный визуальный конструктор интерфейса Windows Forms, позволяющий размещать элементы управления на форме, настраивать их свойства и обрабатывать события без написания большого объёма шаблонного кода.</w:t>
      </w:r>
    </w:p>
    <w:p w14:paraId="77AB5E74" w14:textId="4710910F" w:rsidR="008A27EC" w:rsidRPr="008A27EC" w:rsidRDefault="008A27EC" w:rsidP="005E4C0D">
      <w:pPr>
        <w:pStyle w:val="ac"/>
        <w:numPr>
          <w:ilvl w:val="0"/>
          <w:numId w:val="19"/>
        </w:numPr>
        <w:tabs>
          <w:tab w:val="left" w:pos="993"/>
        </w:tabs>
        <w:spacing w:after="0" w:line="240" w:lineRule="auto"/>
        <w:ind w:left="0" w:firstLine="709"/>
        <w:jc w:val="both"/>
      </w:pPr>
      <w:r>
        <w:t>Среда включает встроенный отладчик, который позволяет пошагово выполнять программу, отслеживать значения переменных и выявлять ошибки на ранних стадиях разработки.</w:t>
      </w:r>
    </w:p>
    <w:p w14:paraId="125218ED" w14:textId="07E10736" w:rsidR="008A27EC" w:rsidRPr="008A27EC" w:rsidRDefault="008A27EC" w:rsidP="005E4C0D">
      <w:pPr>
        <w:pStyle w:val="ac"/>
        <w:numPr>
          <w:ilvl w:val="0"/>
          <w:numId w:val="19"/>
        </w:numPr>
        <w:tabs>
          <w:tab w:val="left" w:pos="993"/>
        </w:tabs>
        <w:spacing w:after="0" w:line="240" w:lineRule="auto"/>
        <w:ind w:left="0" w:firstLine="709"/>
        <w:jc w:val="both"/>
      </w:pPr>
      <w:r>
        <w:t>Visual Studio обладает функцией IntelliSense — контекстной подсказкой при написании кода, что ускоряет разработку и снижает количество синтаксических ошибок.</w:t>
      </w:r>
    </w:p>
    <w:p w14:paraId="0987D161" w14:textId="6C90BE4A" w:rsidR="008A27EC" w:rsidRPr="008A27EC" w:rsidRDefault="008A27EC" w:rsidP="005E4C0D">
      <w:pPr>
        <w:pStyle w:val="ac"/>
        <w:numPr>
          <w:ilvl w:val="0"/>
          <w:numId w:val="19"/>
        </w:numPr>
        <w:tabs>
          <w:tab w:val="left" w:pos="993"/>
        </w:tabs>
        <w:spacing w:after="0" w:line="240" w:lineRule="auto"/>
        <w:ind w:left="0" w:firstLine="709"/>
        <w:jc w:val="both"/>
        <w:rPr>
          <w:lang w:val="en-US"/>
        </w:rPr>
      </w:pPr>
      <w:r>
        <w:t>Среда широко распространена в образовательных учреждениях и имеет бесплатную версию (Community Edition), доступную для студентов.</w:t>
      </w:r>
    </w:p>
    <w:p w14:paraId="6B294D22" w14:textId="4204AEE1" w:rsidR="008A27EC" w:rsidRPr="008A27EC" w:rsidRDefault="008A27EC" w:rsidP="005E4C0D">
      <w:pPr>
        <w:spacing w:after="0" w:line="240" w:lineRule="auto"/>
        <w:ind w:firstLine="709"/>
        <w:jc w:val="both"/>
        <w:rPr>
          <w:lang w:val="en-US"/>
        </w:rPr>
      </w:pPr>
      <w:r>
        <w:t>Для реализации пользовательского интерфейса выбрана технология Windows Forms. Данный выбор обусловлен её простотой и достаточностью для решения поставленной задачи. Windows Forms позволяет:</w:t>
      </w:r>
    </w:p>
    <w:p w14:paraId="2F4FC29A" w14:textId="5A4CA6A7" w:rsidR="008A27EC" w:rsidRPr="00E06577" w:rsidRDefault="008A27EC" w:rsidP="005E4C0D">
      <w:pPr>
        <w:pStyle w:val="ac"/>
        <w:numPr>
          <w:ilvl w:val="0"/>
          <w:numId w:val="19"/>
        </w:numPr>
        <w:tabs>
          <w:tab w:val="left" w:pos="993"/>
        </w:tabs>
        <w:spacing w:after="0" w:line="240" w:lineRule="auto"/>
        <w:ind w:left="0" w:firstLine="709"/>
        <w:jc w:val="both"/>
      </w:pPr>
      <w:r>
        <w:t xml:space="preserve">Создать игровое поле в виде таблицы элементов (например, с использованием компонента </w:t>
      </w:r>
      <w:proofErr w:type="spellStart"/>
      <w:r>
        <w:t>TableLayoutPanel</w:t>
      </w:r>
      <w:proofErr w:type="spellEnd"/>
      <w:r>
        <w:t>);</w:t>
      </w:r>
    </w:p>
    <w:p w14:paraId="0DCFEEC7" w14:textId="1EEBCF05" w:rsidR="008A27EC" w:rsidRPr="006955AC" w:rsidRDefault="008A27EC" w:rsidP="005E4C0D">
      <w:pPr>
        <w:pStyle w:val="ac"/>
        <w:numPr>
          <w:ilvl w:val="0"/>
          <w:numId w:val="19"/>
        </w:numPr>
        <w:tabs>
          <w:tab w:val="left" w:pos="993"/>
        </w:tabs>
        <w:spacing w:after="0" w:line="240" w:lineRule="auto"/>
        <w:ind w:left="0" w:firstLine="709"/>
        <w:jc w:val="both"/>
      </w:pPr>
      <w:r>
        <w:t>Обрабатывать клики мыши по каждой ячейке поля;</w:t>
      </w:r>
    </w:p>
    <w:p w14:paraId="38BC8A6F" w14:textId="20C41F27" w:rsidR="008A27EC" w:rsidRPr="006955AC" w:rsidRDefault="008A27EC" w:rsidP="005E4C0D">
      <w:pPr>
        <w:pStyle w:val="ac"/>
        <w:numPr>
          <w:ilvl w:val="0"/>
          <w:numId w:val="19"/>
        </w:numPr>
        <w:tabs>
          <w:tab w:val="left" w:pos="993"/>
        </w:tabs>
        <w:spacing w:after="0" w:line="240" w:lineRule="auto"/>
        <w:ind w:left="0" w:firstLine="709"/>
        <w:jc w:val="both"/>
      </w:pPr>
      <w:r>
        <w:t xml:space="preserve">Использовать компонент </w:t>
      </w:r>
      <w:proofErr w:type="spellStart"/>
      <w:r>
        <w:t>Timer</w:t>
      </w:r>
      <w:proofErr w:type="spellEnd"/>
      <w:r>
        <w:t xml:space="preserve"> для генерации игровых тактов с заданным интервалом (0,5 сек, 1 сек, 2 сек);</w:t>
      </w:r>
    </w:p>
    <w:p w14:paraId="088049EB" w14:textId="5F56D206" w:rsidR="008A27EC" w:rsidRPr="006955AC" w:rsidRDefault="008A27EC" w:rsidP="005E4C0D">
      <w:pPr>
        <w:pStyle w:val="ac"/>
        <w:numPr>
          <w:ilvl w:val="0"/>
          <w:numId w:val="19"/>
        </w:numPr>
        <w:tabs>
          <w:tab w:val="left" w:pos="993"/>
        </w:tabs>
        <w:spacing w:after="0" w:line="240" w:lineRule="auto"/>
        <w:ind w:left="0" w:firstLine="709"/>
        <w:jc w:val="both"/>
      </w:pPr>
      <w:r>
        <w:t>Динамически изменять цвет фона ячеек для отображения шариков зелёного или красного цвета;</w:t>
      </w:r>
    </w:p>
    <w:p w14:paraId="70B93778" w14:textId="496914FC" w:rsidR="008A27EC" w:rsidRPr="006955AC" w:rsidRDefault="008A27EC" w:rsidP="005E4C0D">
      <w:pPr>
        <w:pStyle w:val="ac"/>
        <w:numPr>
          <w:ilvl w:val="0"/>
          <w:numId w:val="19"/>
        </w:numPr>
        <w:tabs>
          <w:tab w:val="left" w:pos="993"/>
        </w:tabs>
        <w:spacing w:after="0" w:line="240" w:lineRule="auto"/>
        <w:ind w:left="0" w:firstLine="709"/>
        <w:jc w:val="both"/>
      </w:pPr>
      <w:r>
        <w:t>Отображать текущий счёт в заголовке окна.</w:t>
      </w:r>
    </w:p>
    <w:p w14:paraId="545A1D03" w14:textId="481E31CB" w:rsidR="008A27EC" w:rsidRPr="006955AC" w:rsidRDefault="008A27EC" w:rsidP="005E4C0D">
      <w:pPr>
        <w:pStyle w:val="ac"/>
        <w:numPr>
          <w:ilvl w:val="0"/>
          <w:numId w:val="19"/>
        </w:numPr>
        <w:tabs>
          <w:tab w:val="left" w:pos="993"/>
        </w:tabs>
        <w:spacing w:after="0" w:line="240" w:lineRule="auto"/>
        <w:ind w:left="0" w:firstLine="709"/>
        <w:jc w:val="both"/>
      </w:pPr>
      <w:r>
        <w:lastRenderedPageBreak/>
        <w:t>Windows Forms не требует изучения дополнительных технологий (таких как WPF или XAML), что сокращает время разработки и позволяет сосредоточиться на реализации игровой логики.</w:t>
      </w:r>
    </w:p>
    <w:p w14:paraId="0ADB17D8" w14:textId="4E51D9FE" w:rsidR="00DE74E8" w:rsidRDefault="008A27EC" w:rsidP="005E4C0D">
      <w:pPr>
        <w:spacing w:after="0" w:line="240" w:lineRule="auto"/>
        <w:ind w:firstLine="709"/>
        <w:jc w:val="both"/>
      </w:pPr>
      <w:r>
        <w:t>Таким образом, выбранная совокупность инструментальных средств (язык C#, среда Visual Studio 2019, технология Windows Forms) представляет собой сбалансированный набор, обеспечивающий успешную реализацию всех требований, предъявляемых к компьютерной игре «Стрельба по шарикам». Данные средства позволяют создать оконное приложение с графическим интерфейсом, реализовать игровую логику с таймером, обеспечить обработку кликов мышью и подсчёт очков, а также предоставить пользователю возможность выбора скорости игры.</w:t>
      </w:r>
    </w:p>
    <w:p w14:paraId="761EE857" w14:textId="77777777" w:rsidR="00030797" w:rsidRDefault="00030797" w:rsidP="00030797">
      <w:pPr>
        <w:spacing w:after="0" w:line="240" w:lineRule="auto"/>
      </w:pPr>
    </w:p>
    <w:p w14:paraId="1AC43A6F" w14:textId="77777777" w:rsidR="00030797" w:rsidRDefault="00030797" w:rsidP="00030797">
      <w:pPr>
        <w:spacing w:after="0" w:line="240" w:lineRule="auto"/>
      </w:pPr>
    </w:p>
    <w:p w14:paraId="75026C4B" w14:textId="46852C53" w:rsidR="00030797" w:rsidRDefault="00030797" w:rsidP="00030797">
      <w:pPr>
        <w:pStyle w:val="2"/>
        <w:jc w:val="both"/>
      </w:pPr>
      <w:bookmarkStart w:id="34" w:name="_Toc191392413"/>
      <w:bookmarkStart w:id="35" w:name="_Toc191392466"/>
      <w:bookmarkStart w:id="36" w:name="_Toc221608883"/>
      <w:bookmarkStart w:id="37" w:name="_Toc223601674"/>
      <w:r>
        <w:t xml:space="preserve">2.2 </w:t>
      </w:r>
      <w:bookmarkEnd w:id="34"/>
      <w:bookmarkEnd w:id="35"/>
      <w:bookmarkEnd w:id="36"/>
      <w:bookmarkEnd w:id="37"/>
      <w:r w:rsidR="00836ED7">
        <w:t>Алгоритмизация и программирование</w:t>
      </w:r>
    </w:p>
    <w:p w14:paraId="79016D62" w14:textId="77777777" w:rsidR="00030797" w:rsidRPr="00836ED7" w:rsidRDefault="00030797" w:rsidP="00030797">
      <w:pPr>
        <w:spacing w:after="0" w:line="240" w:lineRule="auto"/>
      </w:pPr>
    </w:p>
    <w:p w14:paraId="1C89E77E" w14:textId="77777777" w:rsidR="00836ED7" w:rsidRPr="00F66687" w:rsidRDefault="00836ED7" w:rsidP="00030797">
      <w:pPr>
        <w:spacing w:after="0" w:line="240" w:lineRule="auto"/>
      </w:pPr>
    </w:p>
    <w:p w14:paraId="1C7CAF3C" w14:textId="07EF6729" w:rsidR="00716960" w:rsidRDefault="00F5583B" w:rsidP="00234372">
      <w:pPr>
        <w:spacing w:after="0" w:line="240" w:lineRule="auto"/>
        <w:ind w:firstLine="709"/>
        <w:jc w:val="both"/>
      </w:pPr>
      <w:r w:rsidRPr="00F5583B">
        <w:t xml:space="preserve">Этап алгоритмизации и программирования является ключевым в технологии разработки программного обеспечения, поскольку на нём осуществляется трансформация формализованных моделей, полученных на предшествующих стадиях проектирования, в реализацию </w:t>
      </w:r>
      <w:r w:rsidR="0048654F">
        <w:t>-</w:t>
      </w:r>
      <w:r w:rsidRPr="00F5583B">
        <w:t xml:space="preserve"> исполняемый программный код. Качество разработанных алгоритмов непосредственно детерминирует такие характеристики конечного продукта, как производительность, надёжность и </w:t>
      </w:r>
      <w:proofErr w:type="spellStart"/>
      <w:r w:rsidRPr="00F5583B">
        <w:t>сопровождаемость</w:t>
      </w:r>
      <w:proofErr w:type="spellEnd"/>
      <w:r w:rsidRPr="00F5583B">
        <w:t>. Таким образом, данный этап выступает связующим звеном между теоретической моделью системы и её практической реализацией, от чего зависит успешность всего проекта в целом.</w:t>
      </w:r>
    </w:p>
    <w:p w14:paraId="0F929E06" w14:textId="3DFC8B66" w:rsidR="00836ED7" w:rsidRDefault="00836ED7" w:rsidP="00234372">
      <w:pPr>
        <w:spacing w:after="0" w:line="240" w:lineRule="auto"/>
        <w:ind w:firstLine="709"/>
        <w:jc w:val="both"/>
      </w:pPr>
      <w:r>
        <w:t>В техническом задании сформулированы следующие основные функции игры «Стрельба по шарикам»</w:t>
      </w:r>
      <w:r w:rsidRPr="00836ED7">
        <w:t>:</w:t>
      </w:r>
    </w:p>
    <w:p w14:paraId="24DB156B" w14:textId="77777777" w:rsidR="00F66687" w:rsidRPr="00F66687" w:rsidRDefault="00F66687" w:rsidP="00234372">
      <w:pPr>
        <w:pStyle w:val="ds-markdown-paragraph"/>
        <w:numPr>
          <w:ilvl w:val="0"/>
          <w:numId w:val="26"/>
        </w:numPr>
        <w:shd w:val="clear" w:color="auto" w:fill="FFFFFF"/>
        <w:tabs>
          <w:tab w:val="left" w:pos="1134"/>
        </w:tabs>
        <w:spacing w:before="0" w:beforeAutospacing="0" w:after="0" w:afterAutospacing="0"/>
        <w:ind w:left="0" w:firstLine="709"/>
        <w:jc w:val="both"/>
        <w:rPr>
          <w:b/>
          <w:bCs/>
          <w:color w:val="0F1115"/>
          <w:sz w:val="28"/>
          <w:szCs w:val="28"/>
        </w:rPr>
      </w:pPr>
      <w:r w:rsidRPr="00F66687">
        <w:rPr>
          <w:rStyle w:val="afc"/>
          <w:b w:val="0"/>
          <w:bCs w:val="0"/>
          <w:color w:val="0F1115"/>
          <w:sz w:val="28"/>
          <w:szCs w:val="28"/>
        </w:rPr>
        <w:t>Генерация игрового поля заданного пользователем размера (от 2×2 до 7×7).</w:t>
      </w:r>
    </w:p>
    <w:p w14:paraId="03D17A0C" w14:textId="77777777" w:rsidR="00F66687" w:rsidRPr="00F66687" w:rsidRDefault="00F66687" w:rsidP="00234372">
      <w:pPr>
        <w:pStyle w:val="ds-markdown-paragraph"/>
        <w:numPr>
          <w:ilvl w:val="0"/>
          <w:numId w:val="26"/>
        </w:numPr>
        <w:shd w:val="clear" w:color="auto" w:fill="FFFFFF"/>
        <w:tabs>
          <w:tab w:val="left" w:pos="1134"/>
        </w:tabs>
        <w:spacing w:before="0" w:beforeAutospacing="0" w:after="0" w:afterAutospacing="0"/>
        <w:ind w:left="0" w:firstLine="709"/>
        <w:jc w:val="both"/>
        <w:rPr>
          <w:b/>
          <w:bCs/>
          <w:color w:val="0F1115"/>
          <w:sz w:val="28"/>
          <w:szCs w:val="28"/>
        </w:rPr>
      </w:pPr>
      <w:r w:rsidRPr="00F66687">
        <w:rPr>
          <w:rStyle w:val="afc"/>
          <w:b w:val="0"/>
          <w:bCs w:val="0"/>
          <w:color w:val="0F1115"/>
          <w:sz w:val="28"/>
          <w:szCs w:val="28"/>
        </w:rPr>
        <w:t>Запуск и остановка игрового таймера с выбором интервала (500, 1000 или 2000 мс), определяющего скорость игры.</w:t>
      </w:r>
    </w:p>
    <w:p w14:paraId="1643DF7A" w14:textId="3165C3E0" w:rsidR="00F66687" w:rsidRPr="00F66687" w:rsidRDefault="00F66687" w:rsidP="00234372">
      <w:pPr>
        <w:pStyle w:val="ds-markdown-paragraph"/>
        <w:numPr>
          <w:ilvl w:val="0"/>
          <w:numId w:val="26"/>
        </w:numPr>
        <w:shd w:val="clear" w:color="auto" w:fill="FFFFFF"/>
        <w:tabs>
          <w:tab w:val="left" w:pos="1134"/>
        </w:tabs>
        <w:spacing w:before="0" w:beforeAutospacing="0" w:after="0" w:afterAutospacing="0"/>
        <w:ind w:left="0" w:firstLine="709"/>
        <w:jc w:val="both"/>
        <w:rPr>
          <w:b/>
          <w:bCs/>
          <w:color w:val="0F1115"/>
          <w:sz w:val="28"/>
          <w:szCs w:val="28"/>
        </w:rPr>
      </w:pPr>
      <w:r w:rsidRPr="00F66687">
        <w:rPr>
          <w:rStyle w:val="afc"/>
          <w:b w:val="0"/>
          <w:bCs w:val="0"/>
          <w:color w:val="0F1115"/>
          <w:sz w:val="28"/>
          <w:szCs w:val="28"/>
        </w:rPr>
        <w:t>Случайная генерация зелёного или красного шара</w:t>
      </w:r>
      <w:r>
        <w:rPr>
          <w:rStyle w:val="afc"/>
          <w:b w:val="0"/>
          <w:bCs w:val="0"/>
          <w:color w:val="0F1115"/>
          <w:sz w:val="28"/>
          <w:szCs w:val="28"/>
        </w:rPr>
        <w:t xml:space="preserve"> </w:t>
      </w:r>
      <w:r w:rsidRPr="00F66687">
        <w:rPr>
          <w:rStyle w:val="afc"/>
          <w:b w:val="0"/>
          <w:bCs w:val="0"/>
          <w:color w:val="0F1115"/>
          <w:sz w:val="28"/>
          <w:szCs w:val="28"/>
        </w:rPr>
        <w:t>в одной из ячеек поля с заданной вероятностью появления красного шара (30%).</w:t>
      </w:r>
    </w:p>
    <w:p w14:paraId="44E0F8E0" w14:textId="77777777" w:rsidR="00F66687" w:rsidRPr="00F66687" w:rsidRDefault="00F66687" w:rsidP="00234372">
      <w:pPr>
        <w:pStyle w:val="ds-markdown-paragraph"/>
        <w:numPr>
          <w:ilvl w:val="0"/>
          <w:numId w:val="26"/>
        </w:numPr>
        <w:shd w:val="clear" w:color="auto" w:fill="FFFFFF"/>
        <w:tabs>
          <w:tab w:val="left" w:pos="1134"/>
        </w:tabs>
        <w:spacing w:before="0" w:beforeAutospacing="0" w:after="0" w:afterAutospacing="0"/>
        <w:ind w:left="0" w:firstLine="709"/>
        <w:jc w:val="both"/>
        <w:rPr>
          <w:b/>
          <w:bCs/>
          <w:color w:val="0F1115"/>
          <w:sz w:val="28"/>
          <w:szCs w:val="28"/>
        </w:rPr>
      </w:pPr>
      <w:r w:rsidRPr="00F66687">
        <w:rPr>
          <w:rStyle w:val="afc"/>
          <w:b w:val="0"/>
          <w:bCs w:val="0"/>
          <w:color w:val="0F1115"/>
          <w:sz w:val="28"/>
          <w:szCs w:val="28"/>
        </w:rPr>
        <w:t>Обработка клика пользователя по ячейке: начисление 2 очков за зелёный шар, вычитание 5 очков за красный, отсутствие изменений при клике по пустой ячейке.</w:t>
      </w:r>
    </w:p>
    <w:p w14:paraId="05B89400" w14:textId="77777777" w:rsidR="00F66687" w:rsidRPr="00F66687" w:rsidRDefault="00F66687" w:rsidP="00234372">
      <w:pPr>
        <w:pStyle w:val="ds-markdown-paragraph"/>
        <w:numPr>
          <w:ilvl w:val="0"/>
          <w:numId w:val="26"/>
        </w:numPr>
        <w:shd w:val="clear" w:color="auto" w:fill="FFFFFF"/>
        <w:tabs>
          <w:tab w:val="left" w:pos="1134"/>
        </w:tabs>
        <w:spacing w:before="0" w:beforeAutospacing="0" w:after="0" w:afterAutospacing="0"/>
        <w:ind w:left="0" w:firstLine="709"/>
        <w:jc w:val="both"/>
        <w:rPr>
          <w:b/>
          <w:bCs/>
          <w:color w:val="0F1115"/>
          <w:sz w:val="28"/>
          <w:szCs w:val="28"/>
        </w:rPr>
      </w:pPr>
      <w:r w:rsidRPr="00F66687">
        <w:rPr>
          <w:rStyle w:val="afc"/>
          <w:b w:val="0"/>
          <w:bCs w:val="0"/>
          <w:color w:val="0F1115"/>
          <w:sz w:val="28"/>
          <w:szCs w:val="28"/>
        </w:rPr>
        <w:t>Поддержка счёта в неотрицательном состоянии и его отображение в заголовке окна и на специальной метке.</w:t>
      </w:r>
    </w:p>
    <w:p w14:paraId="151289B0" w14:textId="77777777" w:rsidR="00F66687" w:rsidRPr="00F66687" w:rsidRDefault="00F66687" w:rsidP="00234372">
      <w:pPr>
        <w:pStyle w:val="ds-markdown-paragraph"/>
        <w:numPr>
          <w:ilvl w:val="0"/>
          <w:numId w:val="26"/>
        </w:numPr>
        <w:shd w:val="clear" w:color="auto" w:fill="FFFFFF"/>
        <w:tabs>
          <w:tab w:val="left" w:pos="1134"/>
        </w:tabs>
        <w:spacing w:before="0" w:beforeAutospacing="0" w:after="0" w:afterAutospacing="0"/>
        <w:ind w:left="0" w:firstLine="709"/>
        <w:jc w:val="both"/>
        <w:rPr>
          <w:b/>
          <w:bCs/>
          <w:color w:val="0F1115"/>
          <w:sz w:val="28"/>
          <w:szCs w:val="28"/>
        </w:rPr>
      </w:pPr>
      <w:r w:rsidRPr="00F66687">
        <w:rPr>
          <w:rStyle w:val="afc"/>
          <w:b w:val="0"/>
          <w:bCs w:val="0"/>
          <w:color w:val="0F1115"/>
          <w:sz w:val="28"/>
          <w:szCs w:val="28"/>
        </w:rPr>
        <w:t>Ведение обратного отсчёта времени игровой сессии (60 секунд) и автоматическое завершение игры по истечении времени.</w:t>
      </w:r>
    </w:p>
    <w:p w14:paraId="2D34CE41" w14:textId="74E1866A" w:rsidR="00F66687" w:rsidRPr="00F66687" w:rsidRDefault="00F66687" w:rsidP="00234372">
      <w:pPr>
        <w:pStyle w:val="ds-markdown-paragraph"/>
        <w:numPr>
          <w:ilvl w:val="0"/>
          <w:numId w:val="26"/>
        </w:numPr>
        <w:shd w:val="clear" w:color="auto" w:fill="FFFFFF"/>
        <w:tabs>
          <w:tab w:val="left" w:pos="1134"/>
        </w:tabs>
        <w:spacing w:before="0" w:beforeAutospacing="0" w:after="0" w:afterAutospacing="0"/>
        <w:ind w:left="0" w:firstLine="709"/>
        <w:jc w:val="both"/>
        <w:rPr>
          <w:b/>
          <w:bCs/>
          <w:color w:val="0F1115"/>
          <w:sz w:val="28"/>
          <w:szCs w:val="28"/>
        </w:rPr>
      </w:pPr>
      <w:r w:rsidRPr="00F66687">
        <w:rPr>
          <w:rStyle w:val="afc"/>
          <w:b w:val="0"/>
          <w:bCs w:val="0"/>
          <w:color w:val="0F1115"/>
          <w:sz w:val="28"/>
          <w:szCs w:val="28"/>
        </w:rPr>
        <w:t>Возможность изменения размера поля во время игры с его перегенерацией и сбросом текущего состояния.</w:t>
      </w:r>
    </w:p>
    <w:p w14:paraId="46CE376C" w14:textId="30223A4B" w:rsidR="00030797" w:rsidRPr="00A85E23" w:rsidRDefault="00836ED7" w:rsidP="00234372">
      <w:pPr>
        <w:spacing w:after="0" w:line="240" w:lineRule="auto"/>
        <w:ind w:firstLine="709"/>
        <w:jc w:val="both"/>
      </w:pPr>
      <w:r>
        <w:t>Для реализации вышеперечисленных функций разработаны методы</w:t>
      </w:r>
      <w:r w:rsidR="00A85E23" w:rsidRPr="00A85E23">
        <w:t>,</w:t>
      </w:r>
      <w:r>
        <w:t xml:space="preserve"> представленные в таблице 2</w:t>
      </w:r>
      <w:r w:rsidR="00A85E23" w:rsidRPr="00A85E23">
        <w:t>.</w:t>
      </w:r>
    </w:p>
    <w:p w14:paraId="7C22E475" w14:textId="6D0E8808" w:rsidR="00836ED7" w:rsidRPr="00836ED7" w:rsidRDefault="00F66687" w:rsidP="00234372">
      <w:pPr>
        <w:pStyle w:val="afa"/>
        <w:keepNext/>
        <w:spacing w:after="280"/>
        <w:ind w:firstLine="709"/>
        <w:jc w:val="both"/>
        <w:rPr>
          <w:i w:val="0"/>
          <w:iCs w:val="0"/>
          <w:color w:val="auto"/>
          <w:sz w:val="28"/>
          <w:szCs w:val="28"/>
        </w:rPr>
      </w:pPr>
      <w:r w:rsidRPr="00F66687">
        <w:rPr>
          <w:i w:val="0"/>
          <w:iCs w:val="0"/>
          <w:color w:val="auto"/>
          <w:sz w:val="28"/>
          <w:szCs w:val="28"/>
        </w:rPr>
        <w:lastRenderedPageBreak/>
        <w:t>Таблица 2 – Список методов игры «Стрельба по шарикам»</w:t>
      </w:r>
    </w:p>
    <w:tbl>
      <w:tblPr>
        <w:tblStyle w:val="af1"/>
        <w:tblW w:w="5000" w:type="pct"/>
        <w:tblInd w:w="-5" w:type="dxa"/>
        <w:tblLook w:val="04A0" w:firstRow="1" w:lastRow="0" w:firstColumn="1" w:lastColumn="0" w:noHBand="0" w:noVBand="1"/>
      </w:tblPr>
      <w:tblGrid>
        <w:gridCol w:w="3256"/>
        <w:gridCol w:w="6882"/>
      </w:tblGrid>
      <w:tr w:rsidR="00836ED7" w14:paraId="75E72FEC" w14:textId="77777777" w:rsidTr="00ED53CB">
        <w:tc>
          <w:tcPr>
            <w:tcW w:w="1606" w:type="pct"/>
          </w:tcPr>
          <w:p w14:paraId="7DB8868E" w14:textId="11E43996" w:rsidR="00836ED7" w:rsidRDefault="00836ED7" w:rsidP="00836ED7">
            <w:pPr>
              <w:jc w:val="center"/>
            </w:pPr>
            <w:r>
              <w:t>Номер и название метода</w:t>
            </w:r>
          </w:p>
        </w:tc>
        <w:tc>
          <w:tcPr>
            <w:tcW w:w="3394" w:type="pct"/>
          </w:tcPr>
          <w:p w14:paraId="2B0EE801" w14:textId="19FD0138" w:rsidR="00836ED7" w:rsidRDefault="00836ED7" w:rsidP="00836ED7">
            <w:pPr>
              <w:jc w:val="center"/>
            </w:pPr>
            <w:r>
              <w:t>Назначение метода</w:t>
            </w:r>
          </w:p>
        </w:tc>
      </w:tr>
      <w:tr w:rsidR="00836ED7" w14:paraId="1A6682AA" w14:textId="77777777" w:rsidTr="00ED53CB">
        <w:tc>
          <w:tcPr>
            <w:tcW w:w="1606" w:type="pct"/>
          </w:tcPr>
          <w:p w14:paraId="41266E77" w14:textId="28830C45" w:rsidR="00836ED7" w:rsidRPr="00836ED7" w:rsidRDefault="00836ED7" w:rsidP="00836ED7">
            <w:pPr>
              <w:jc w:val="both"/>
              <w:rPr>
                <w:lang w:val="en-US"/>
              </w:rPr>
            </w:pPr>
            <w:r>
              <w:rPr>
                <w:lang w:val="en-US"/>
              </w:rPr>
              <w:t xml:space="preserve">1 </w:t>
            </w:r>
            <w:r w:rsidR="00F66687" w:rsidRPr="00F66687">
              <w:rPr>
                <w:lang w:val="en-US"/>
              </w:rPr>
              <w:t>CreateGameField</w:t>
            </w:r>
            <w:r w:rsidR="00F66687">
              <w:t xml:space="preserve"> </w:t>
            </w:r>
            <w:r w:rsidR="00F66687" w:rsidRPr="00F66687">
              <w:rPr>
                <w:lang w:val="en-US"/>
              </w:rPr>
              <w:t>()</w:t>
            </w:r>
          </w:p>
        </w:tc>
        <w:tc>
          <w:tcPr>
            <w:tcW w:w="3394" w:type="pct"/>
          </w:tcPr>
          <w:p w14:paraId="7A689D46" w14:textId="5E86198E" w:rsidR="00836ED7" w:rsidRPr="00F66687" w:rsidRDefault="00F66687" w:rsidP="00836ED7">
            <w:pPr>
              <w:jc w:val="both"/>
            </w:pPr>
            <w:r w:rsidRPr="00F66687">
              <w:t>Выполняет очистку игровой области, вычисляет оптимальный размер ячеек на основе текущих размеров panelGameField и введённых пользователем значений gridWidth и gridHeight.</w:t>
            </w:r>
          </w:p>
        </w:tc>
      </w:tr>
      <w:tr w:rsidR="00836ED7" w14:paraId="30A2A5CD" w14:textId="77777777" w:rsidTr="00ED53CB">
        <w:tc>
          <w:tcPr>
            <w:tcW w:w="1606" w:type="pct"/>
          </w:tcPr>
          <w:p w14:paraId="69AF6D86" w14:textId="0C1FCAB9" w:rsidR="00836ED7" w:rsidRDefault="00F66687" w:rsidP="00836ED7">
            <w:pPr>
              <w:jc w:val="both"/>
            </w:pPr>
            <w:r>
              <w:t xml:space="preserve">2 </w:t>
            </w:r>
            <w:r w:rsidRPr="00F66687">
              <w:t>MakeGameStep</w:t>
            </w:r>
            <w:r w:rsidR="008C4277">
              <w:t xml:space="preserve"> </w:t>
            </w:r>
            <w:r w:rsidRPr="00F66687">
              <w:t>()</w:t>
            </w:r>
          </w:p>
        </w:tc>
        <w:tc>
          <w:tcPr>
            <w:tcW w:w="3394" w:type="pct"/>
          </w:tcPr>
          <w:p w14:paraId="0A09AF9C" w14:textId="01135A91" w:rsidR="00836ED7" w:rsidRPr="00F66687" w:rsidRDefault="00F66687" w:rsidP="00836ED7">
            <w:pPr>
              <w:jc w:val="both"/>
            </w:pPr>
            <w:r w:rsidRPr="00F66687">
              <w:t>Реализует один игровой такт. Скрывает предыдущий активный шар, выбирает случайные координаты x и y новой ячейки, определяет цвет шара.</w:t>
            </w:r>
          </w:p>
        </w:tc>
      </w:tr>
      <w:tr w:rsidR="00836ED7" w14:paraId="2CE48BB2" w14:textId="77777777" w:rsidTr="00ED53CB">
        <w:tc>
          <w:tcPr>
            <w:tcW w:w="1606" w:type="pct"/>
          </w:tcPr>
          <w:p w14:paraId="6ABF70CD" w14:textId="69CC140F" w:rsidR="00836ED7" w:rsidRDefault="00F66687" w:rsidP="00836ED7">
            <w:pPr>
              <w:jc w:val="both"/>
            </w:pPr>
            <w:r>
              <w:t xml:space="preserve">3 </w:t>
            </w:r>
            <w:r w:rsidRPr="00F66687">
              <w:t>Cell_Click</w:t>
            </w:r>
          </w:p>
        </w:tc>
        <w:tc>
          <w:tcPr>
            <w:tcW w:w="3394" w:type="pct"/>
          </w:tcPr>
          <w:p w14:paraId="4D5765AD" w14:textId="00AFA0A5" w:rsidR="00836ED7" w:rsidRDefault="00F66687" w:rsidP="00836ED7">
            <w:pPr>
              <w:jc w:val="both"/>
            </w:pPr>
            <w:r w:rsidRPr="00F66687">
              <w:t>Проверяет, активна ли игра (isGameRunning) и совпадает ли кликнутая ячейка с activeCell.</w:t>
            </w:r>
          </w:p>
        </w:tc>
      </w:tr>
      <w:tr w:rsidR="00836ED7" w14:paraId="0ACCB82E" w14:textId="77777777" w:rsidTr="00ED53CB">
        <w:tc>
          <w:tcPr>
            <w:tcW w:w="1606" w:type="pct"/>
          </w:tcPr>
          <w:p w14:paraId="56CFEA14" w14:textId="7F1387DA" w:rsidR="00836ED7" w:rsidRDefault="00F66687" w:rsidP="00836ED7">
            <w:pPr>
              <w:jc w:val="both"/>
            </w:pPr>
            <w:r>
              <w:t xml:space="preserve">4 </w:t>
            </w:r>
            <w:r w:rsidRPr="00F66687">
              <w:t>Cell_Paint</w:t>
            </w:r>
          </w:p>
        </w:tc>
        <w:tc>
          <w:tcPr>
            <w:tcW w:w="3394" w:type="pct"/>
          </w:tcPr>
          <w:p w14:paraId="0153E6DF" w14:textId="3DC9BBDE" w:rsidR="00836ED7" w:rsidRPr="00FF5BD0" w:rsidRDefault="005136C2" w:rsidP="00836ED7">
            <w:pPr>
              <w:jc w:val="both"/>
            </w:pPr>
            <w:r w:rsidRPr="005136C2">
              <w:t xml:space="preserve">Отвечает за визуализацию шаров. </w:t>
            </w:r>
            <w:r w:rsidR="00FF5BD0" w:rsidRPr="00FF5BD0">
              <w:t>Использует объект Graphics для сглаженной отрисовки</w:t>
            </w:r>
            <w:r w:rsidR="00FF5BD0">
              <w:t xml:space="preserve"> круга</w:t>
            </w:r>
            <w:r w:rsidR="00FF5BD0" w:rsidRPr="00FF5BD0">
              <w:t>.</w:t>
            </w:r>
          </w:p>
        </w:tc>
      </w:tr>
      <w:tr w:rsidR="005136C2" w14:paraId="3F20ED6A" w14:textId="77777777" w:rsidTr="00ED53CB">
        <w:tc>
          <w:tcPr>
            <w:tcW w:w="1606" w:type="pct"/>
          </w:tcPr>
          <w:p w14:paraId="2EB4A801" w14:textId="7BF5CE5B" w:rsidR="005136C2" w:rsidRDefault="005136C2" w:rsidP="00836ED7">
            <w:pPr>
              <w:jc w:val="both"/>
            </w:pPr>
            <w:r>
              <w:t xml:space="preserve">5 </w:t>
            </w:r>
            <w:r w:rsidRPr="005136C2">
              <w:t>GameTimer_Tick</w:t>
            </w:r>
          </w:p>
        </w:tc>
        <w:tc>
          <w:tcPr>
            <w:tcW w:w="3394" w:type="pct"/>
          </w:tcPr>
          <w:p w14:paraId="639DFDDD" w14:textId="676CF58D" w:rsidR="005136C2" w:rsidRPr="005136C2" w:rsidRDefault="005136C2" w:rsidP="00836ED7">
            <w:pPr>
              <w:jc w:val="both"/>
            </w:pPr>
            <w:r w:rsidRPr="005136C2">
              <w:t>Срабатывает с интервалом, заданным в gameTimer.Interval (500, 1000 или 2000 мс). Проверяет, наступило ли время для следующего шага.</w:t>
            </w:r>
          </w:p>
        </w:tc>
      </w:tr>
      <w:tr w:rsidR="005136C2" w14:paraId="67A9262D" w14:textId="77777777" w:rsidTr="00ED53CB">
        <w:tc>
          <w:tcPr>
            <w:tcW w:w="1606" w:type="pct"/>
          </w:tcPr>
          <w:p w14:paraId="6BF6028D" w14:textId="4B78BE70" w:rsidR="005136C2" w:rsidRDefault="005136C2" w:rsidP="00836ED7">
            <w:pPr>
              <w:jc w:val="both"/>
            </w:pPr>
            <w:r>
              <w:t xml:space="preserve">6 </w:t>
            </w:r>
            <w:r w:rsidRPr="005136C2">
              <w:t>CountdownTimer_Tick</w:t>
            </w:r>
          </w:p>
        </w:tc>
        <w:tc>
          <w:tcPr>
            <w:tcW w:w="3394" w:type="pct"/>
          </w:tcPr>
          <w:p w14:paraId="57CCD235" w14:textId="2C232B56" w:rsidR="005136C2" w:rsidRPr="005136C2" w:rsidRDefault="005136C2" w:rsidP="00836ED7">
            <w:pPr>
              <w:jc w:val="both"/>
            </w:pPr>
            <w:r w:rsidRPr="005136C2">
              <w:t>Срабатывает каждую секунду. Уменьшает значение таймера, вызывает UpdateDisplay</w:t>
            </w:r>
            <w:r w:rsidR="00234372">
              <w:t xml:space="preserve"> </w:t>
            </w:r>
            <w:r w:rsidRPr="005136C2">
              <w:t>() и, при достижении нуля, останавливает игру через StopGame</w:t>
            </w:r>
            <w:r w:rsidR="00A85E23">
              <w:t xml:space="preserve"> </w:t>
            </w:r>
            <w:r w:rsidRPr="005136C2">
              <w:t>() с выводом финального сообщения.</w:t>
            </w:r>
          </w:p>
        </w:tc>
      </w:tr>
      <w:tr w:rsidR="005136C2" w14:paraId="69C5B2E4" w14:textId="77777777" w:rsidTr="00ED53CB">
        <w:tc>
          <w:tcPr>
            <w:tcW w:w="1606" w:type="pct"/>
          </w:tcPr>
          <w:p w14:paraId="67B4D34C" w14:textId="2309E39D" w:rsidR="005136C2" w:rsidRDefault="005136C2" w:rsidP="00836ED7">
            <w:pPr>
              <w:jc w:val="both"/>
            </w:pPr>
            <w:r>
              <w:t xml:space="preserve">7 </w:t>
            </w:r>
            <w:r w:rsidRPr="005136C2">
              <w:t>buttonStart_Click</w:t>
            </w:r>
          </w:p>
        </w:tc>
        <w:tc>
          <w:tcPr>
            <w:tcW w:w="3394" w:type="pct"/>
          </w:tcPr>
          <w:p w14:paraId="1F1AFF6D" w14:textId="0F4C947F" w:rsidR="005136C2" w:rsidRPr="00471E4E" w:rsidRDefault="005136C2" w:rsidP="00836ED7">
            <w:pPr>
              <w:jc w:val="both"/>
            </w:pPr>
            <w:r w:rsidRPr="005136C2">
              <w:t>Инициирует начало новой игры. Сбрасывает счёт и таймер, определяет скорость</w:t>
            </w:r>
            <w:r>
              <w:t xml:space="preserve"> </w:t>
            </w:r>
            <w:r w:rsidRPr="005136C2">
              <w:t xml:space="preserve">по выбранной RadioButton, устанавливает флаг </w:t>
            </w:r>
            <w:r>
              <w:t>что игра запущена</w:t>
            </w:r>
            <w:r w:rsidRPr="005136C2">
              <w:t>, блокирует кнопку запуска и запускает оба таймера</w:t>
            </w:r>
            <w:r w:rsidR="00471E4E" w:rsidRPr="00471E4E">
              <w:t>.</w:t>
            </w:r>
          </w:p>
        </w:tc>
      </w:tr>
      <w:tr w:rsidR="005136C2" w14:paraId="60730EAE" w14:textId="77777777" w:rsidTr="00ED53CB">
        <w:tc>
          <w:tcPr>
            <w:tcW w:w="1606" w:type="pct"/>
          </w:tcPr>
          <w:p w14:paraId="37385CF2" w14:textId="05E4687D" w:rsidR="005136C2" w:rsidRDefault="005136C2" w:rsidP="00836ED7">
            <w:pPr>
              <w:jc w:val="both"/>
            </w:pPr>
            <w:r>
              <w:t xml:space="preserve">8 </w:t>
            </w:r>
            <w:r w:rsidRPr="005136C2">
              <w:t>buttonApply_Click</w:t>
            </w:r>
          </w:p>
        </w:tc>
        <w:tc>
          <w:tcPr>
            <w:tcW w:w="3394" w:type="pct"/>
          </w:tcPr>
          <w:p w14:paraId="085282DD" w14:textId="001B5952" w:rsidR="005136C2" w:rsidRPr="005136C2" w:rsidRDefault="005136C2" w:rsidP="00836ED7">
            <w:pPr>
              <w:jc w:val="both"/>
            </w:pPr>
            <w:r w:rsidRPr="005136C2">
              <w:t>Обрабатывает изменение размера поля. Останавливает текущую игру, считывает значения из textBoxWidth и textBoxHeight с проверкой границ (от 2 до 7) и вызовом CreateGameField</w:t>
            </w:r>
            <w:r w:rsidR="00234372">
              <w:t xml:space="preserve"> </w:t>
            </w:r>
            <w:r w:rsidRPr="005136C2">
              <w:t>() для построения новой сетки.</w:t>
            </w:r>
          </w:p>
        </w:tc>
      </w:tr>
    </w:tbl>
    <w:p w14:paraId="4C4FEB91" w14:textId="77777777" w:rsidR="00836ED7" w:rsidRDefault="00836ED7" w:rsidP="00836ED7">
      <w:pPr>
        <w:spacing w:after="0" w:line="240" w:lineRule="auto"/>
        <w:ind w:firstLine="709"/>
        <w:jc w:val="both"/>
      </w:pPr>
    </w:p>
    <w:p w14:paraId="4C5E03D2" w14:textId="27CE67EA" w:rsidR="00FF5BD0" w:rsidRDefault="00F5583B" w:rsidP="00ED53CB">
      <w:pPr>
        <w:spacing w:after="0" w:line="240" w:lineRule="auto"/>
        <w:ind w:left="142" w:firstLine="567"/>
        <w:jc w:val="both"/>
      </w:pPr>
      <w:r>
        <w:t xml:space="preserve">Блок схема алгоритма </w:t>
      </w:r>
      <w:r w:rsidR="00382AB7" w:rsidRPr="00382AB7">
        <w:t>работы таймера обратного отсчёта</w:t>
      </w:r>
      <w:r w:rsidR="00382AB7">
        <w:t xml:space="preserve"> </w:t>
      </w:r>
      <w:r>
        <w:t>представлена на рисунке 3</w:t>
      </w:r>
      <w:r w:rsidRPr="00F5583B">
        <w:t>.</w:t>
      </w:r>
    </w:p>
    <w:p w14:paraId="608FA358" w14:textId="77777777" w:rsidR="00FF5BD0" w:rsidRDefault="00FF5BD0" w:rsidP="00FF5BD0">
      <w:pPr>
        <w:spacing w:after="0" w:line="240" w:lineRule="auto"/>
        <w:ind w:firstLine="709"/>
        <w:jc w:val="both"/>
      </w:pPr>
    </w:p>
    <w:p w14:paraId="6E159775" w14:textId="7921EE67" w:rsidR="00FF5BD0" w:rsidRDefault="00471E4E" w:rsidP="00FF5BD0">
      <w:pPr>
        <w:spacing w:after="0" w:line="240" w:lineRule="auto"/>
        <w:ind w:firstLine="709"/>
        <w:jc w:val="both"/>
      </w:pPr>
      <w:r>
        <w:rPr>
          <w:noProof/>
        </w:rPr>
        <mc:AlternateContent>
          <mc:Choice Requires="wpg">
            <w:drawing>
              <wp:anchor distT="0" distB="0" distL="114300" distR="114300" simplePos="0" relativeHeight="251713536" behindDoc="0" locked="0" layoutInCell="1" allowOverlap="1" wp14:anchorId="25C3DF8E" wp14:editId="04A6E654">
                <wp:simplePos x="0" y="0"/>
                <wp:positionH relativeFrom="column">
                  <wp:posOffset>1457960</wp:posOffset>
                </wp:positionH>
                <wp:positionV relativeFrom="paragraph">
                  <wp:posOffset>10160</wp:posOffset>
                </wp:positionV>
                <wp:extent cx="3335655" cy="2627202"/>
                <wp:effectExtent l="0" t="0" r="17145" b="20955"/>
                <wp:wrapNone/>
                <wp:docPr id="979897783" name="Группа 39"/>
                <wp:cNvGraphicFramePr/>
                <a:graphic xmlns:a="http://schemas.openxmlformats.org/drawingml/2006/main">
                  <a:graphicData uri="http://schemas.microsoft.com/office/word/2010/wordprocessingGroup">
                    <wpg:wgp>
                      <wpg:cNvGrpSpPr/>
                      <wpg:grpSpPr>
                        <a:xfrm>
                          <a:off x="0" y="0"/>
                          <a:ext cx="3335655" cy="2627202"/>
                          <a:chOff x="0" y="0"/>
                          <a:chExt cx="3335655" cy="2627202"/>
                        </a:xfrm>
                      </wpg:grpSpPr>
                      <wps:wsp>
                        <wps:cNvPr id="785334016" name="Блок-схема: знак завершения 6"/>
                        <wps:cNvSpPr/>
                        <wps:spPr>
                          <a:xfrm>
                            <a:off x="1225550" y="0"/>
                            <a:ext cx="764275" cy="320723"/>
                          </a:xfrm>
                          <a:prstGeom prst="flowChartTerminator">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7AA2A807" w14:textId="27139462" w:rsidR="00FF5BD0" w:rsidRPr="00FF5BD0" w:rsidRDefault="00FF5BD0" w:rsidP="00FF5BD0">
                              <w:pPr>
                                <w:jc w:val="center"/>
                                <w:rPr>
                                  <w:sz w:val="20"/>
                                  <w:szCs w:val="20"/>
                                </w:rPr>
                              </w:pPr>
                              <w:r w:rsidRPr="00FF5BD0">
                                <w:rPr>
                                  <w:sz w:val="20"/>
                                  <w:szCs w:val="20"/>
                                </w:rPr>
                                <w:t>Начало</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86966874" name="Блок-схема: решение 7"/>
                        <wps:cNvSpPr/>
                        <wps:spPr>
                          <a:xfrm>
                            <a:off x="958850" y="1060450"/>
                            <a:ext cx="1331595" cy="792480"/>
                          </a:xfrm>
                          <a:prstGeom prst="flowChartDecision">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4EC75F84" w14:textId="097E4A13" w:rsidR="00FF5BD0" w:rsidRPr="00FF5BD0" w:rsidRDefault="00234372" w:rsidP="00FF5BD0">
                              <w:pPr>
                                <w:jc w:val="center"/>
                                <w:rPr>
                                  <w:sz w:val="20"/>
                                  <w:szCs w:val="20"/>
                                </w:rPr>
                              </w:pPr>
                              <w:r w:rsidRPr="00234372">
                                <w:rPr>
                                  <w:sz w:val="20"/>
                                  <w:szCs w:val="20"/>
                                </w:rPr>
                                <w:t xml:space="preserve">timeLeft </w:t>
                              </w:r>
                              <w:r w:rsidR="00ED53CB">
                                <w:rPr>
                                  <w:sz w:val="20"/>
                                  <w:szCs w:val="20"/>
                                  <w:lang w:val="en-US"/>
                                </w:rPr>
                                <w:t>&lt;</w:t>
                              </w:r>
                              <w:r w:rsidRPr="00234372">
                                <w:rPr>
                                  <w:sz w:val="20"/>
                                  <w:szCs w:val="20"/>
                                </w:rPr>
                                <w:t>= 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75428540" name="Блок-схема: процесс 8"/>
                        <wps:cNvSpPr/>
                        <wps:spPr>
                          <a:xfrm>
                            <a:off x="1098550" y="508000"/>
                            <a:ext cx="1057275" cy="313690"/>
                          </a:xfrm>
                          <a:prstGeom prst="flowChartProcess">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1FCAD319" w14:textId="7E6EBD7B" w:rsidR="00FF5BD0" w:rsidRPr="00FF5BD0" w:rsidRDefault="00382AB7" w:rsidP="00FF5BD0">
                              <w:pPr>
                                <w:jc w:val="center"/>
                                <w:rPr>
                                  <w:sz w:val="20"/>
                                  <w:szCs w:val="20"/>
                                </w:rPr>
                              </w:pPr>
                              <w:r w:rsidRPr="00382AB7">
                                <w:rPr>
                                  <w:sz w:val="20"/>
                                  <w:szCs w:val="20"/>
                                </w:rPr>
                                <w:t>timeLeft</w:t>
                              </w:r>
                              <w:r>
                                <w:rPr>
                                  <w:sz w:val="20"/>
                                  <w:szCs w:val="20"/>
                                </w:rPr>
                                <w:t xml:space="preserve"> = 60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42647851" name="Блок-схема: процесс 8"/>
                        <wps:cNvSpPr/>
                        <wps:spPr>
                          <a:xfrm>
                            <a:off x="209550" y="1809750"/>
                            <a:ext cx="907415" cy="313690"/>
                          </a:xfrm>
                          <a:prstGeom prst="flowChartProcess">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41B21848" w14:textId="3A77142A" w:rsidR="00382AB7" w:rsidRPr="00FF5BD0" w:rsidRDefault="00382AB7" w:rsidP="00382AB7">
                              <w:pPr>
                                <w:jc w:val="center"/>
                                <w:rPr>
                                  <w:sz w:val="20"/>
                                  <w:szCs w:val="20"/>
                                </w:rPr>
                              </w:pPr>
                              <w:r w:rsidRPr="00382AB7">
                                <w:rPr>
                                  <w:sz w:val="20"/>
                                  <w:szCs w:val="20"/>
                                </w:rPr>
                                <w:t>timeLeft</w:t>
                              </w:r>
                              <w:r>
                                <w:rPr>
                                  <w:sz w:val="20"/>
                                  <w:szCs w:val="20"/>
                                </w:rPr>
                                <w:t xml:space="preserve"> - 1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07297956" name="Надпись 10"/>
                        <wps:cNvSpPr txBox="1"/>
                        <wps:spPr>
                          <a:xfrm>
                            <a:off x="2336800" y="1149350"/>
                            <a:ext cx="334010" cy="272415"/>
                          </a:xfrm>
                          <a:prstGeom prst="rect">
                            <a:avLst/>
                          </a:prstGeom>
                          <a:solidFill>
                            <a:schemeClr val="lt1"/>
                          </a:solidFill>
                          <a:ln w="6350">
                            <a:solidFill>
                              <a:schemeClr val="bg1"/>
                            </a:solidFill>
                          </a:ln>
                        </wps:spPr>
                        <wps:txbx>
                          <w:txbxContent>
                            <w:p w14:paraId="284FBB0F" w14:textId="600F3906" w:rsidR="00CA3F0B" w:rsidRDefault="00CA3F0B">
                              <w: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733012963" name="Надпись 10"/>
                        <wps:cNvSpPr txBox="1"/>
                        <wps:spPr>
                          <a:xfrm>
                            <a:off x="666750" y="1149350"/>
                            <a:ext cx="327660" cy="271780"/>
                          </a:xfrm>
                          <a:prstGeom prst="rect">
                            <a:avLst/>
                          </a:prstGeom>
                          <a:noFill/>
                          <a:ln w="6350">
                            <a:solidFill>
                              <a:schemeClr val="bg1"/>
                            </a:solidFill>
                          </a:ln>
                        </wps:spPr>
                        <wps:txbx>
                          <w:txbxContent>
                            <w:p w14:paraId="533D0D43" w14:textId="691DA46F" w:rsidR="00CA3F0B" w:rsidRDefault="00CA3F0B" w:rsidP="00CA3F0B">
                              <w: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906808408" name="Прямая соединительная линия 11"/>
                        <wps:cNvCnPr/>
                        <wps:spPr>
                          <a:xfrm flipH="1">
                            <a:off x="628650" y="1460500"/>
                            <a:ext cx="330835" cy="0"/>
                          </a:xfrm>
                          <a:prstGeom prst="line">
                            <a:avLst/>
                          </a:prstGeom>
                        </wps:spPr>
                        <wps:style>
                          <a:lnRef idx="1">
                            <a:schemeClr val="dk1"/>
                          </a:lnRef>
                          <a:fillRef idx="0">
                            <a:schemeClr val="dk1"/>
                          </a:fillRef>
                          <a:effectRef idx="0">
                            <a:schemeClr val="dk1"/>
                          </a:effectRef>
                          <a:fontRef idx="minor">
                            <a:schemeClr val="tx1"/>
                          </a:fontRef>
                        </wps:style>
                        <wps:bodyPr/>
                      </wps:wsp>
                      <wps:wsp>
                        <wps:cNvPr id="1224527314" name="Прямая соединительная линия 12"/>
                        <wps:cNvCnPr/>
                        <wps:spPr>
                          <a:xfrm>
                            <a:off x="628650" y="1460500"/>
                            <a:ext cx="0" cy="350520"/>
                          </a:xfrm>
                          <a:prstGeom prst="line">
                            <a:avLst/>
                          </a:prstGeom>
                        </wps:spPr>
                        <wps:style>
                          <a:lnRef idx="1">
                            <a:schemeClr val="dk1"/>
                          </a:lnRef>
                          <a:fillRef idx="0">
                            <a:schemeClr val="dk1"/>
                          </a:fillRef>
                          <a:effectRef idx="0">
                            <a:schemeClr val="dk1"/>
                          </a:effectRef>
                          <a:fontRef idx="minor">
                            <a:schemeClr val="tx1"/>
                          </a:fontRef>
                        </wps:style>
                        <wps:bodyPr/>
                      </wps:wsp>
                      <wps:wsp>
                        <wps:cNvPr id="1912514329" name="Прямая соединительная линия 13"/>
                        <wps:cNvCnPr/>
                        <wps:spPr>
                          <a:xfrm>
                            <a:off x="2292350" y="1460500"/>
                            <a:ext cx="443230" cy="0"/>
                          </a:xfrm>
                          <a:prstGeom prst="line">
                            <a:avLst/>
                          </a:prstGeom>
                        </wps:spPr>
                        <wps:style>
                          <a:lnRef idx="1">
                            <a:schemeClr val="dk1"/>
                          </a:lnRef>
                          <a:fillRef idx="0">
                            <a:schemeClr val="dk1"/>
                          </a:fillRef>
                          <a:effectRef idx="0">
                            <a:schemeClr val="dk1"/>
                          </a:effectRef>
                          <a:fontRef idx="minor">
                            <a:schemeClr val="tx1"/>
                          </a:fontRef>
                        </wps:style>
                        <wps:bodyPr/>
                      </wps:wsp>
                      <wps:wsp>
                        <wps:cNvPr id="1616546649" name="Прямая соединительная линия 14"/>
                        <wps:cNvCnPr/>
                        <wps:spPr>
                          <a:xfrm>
                            <a:off x="2730500" y="1460500"/>
                            <a:ext cx="0" cy="250825"/>
                          </a:xfrm>
                          <a:prstGeom prst="line">
                            <a:avLst/>
                          </a:prstGeom>
                        </wps:spPr>
                        <wps:style>
                          <a:lnRef idx="1">
                            <a:schemeClr val="dk1"/>
                          </a:lnRef>
                          <a:fillRef idx="0">
                            <a:schemeClr val="dk1"/>
                          </a:fillRef>
                          <a:effectRef idx="0">
                            <a:schemeClr val="dk1"/>
                          </a:effectRef>
                          <a:fontRef idx="minor">
                            <a:schemeClr val="tx1"/>
                          </a:fontRef>
                        </wps:style>
                        <wps:bodyPr/>
                      </wps:wsp>
                      <wps:wsp>
                        <wps:cNvPr id="1274850910" name="Прямая соединительная линия 20"/>
                        <wps:cNvCnPr/>
                        <wps:spPr>
                          <a:xfrm>
                            <a:off x="622300" y="2114550"/>
                            <a:ext cx="0" cy="167005"/>
                          </a:xfrm>
                          <a:prstGeom prst="line">
                            <a:avLst/>
                          </a:prstGeom>
                        </wps:spPr>
                        <wps:style>
                          <a:lnRef idx="1">
                            <a:schemeClr val="dk1"/>
                          </a:lnRef>
                          <a:fillRef idx="0">
                            <a:schemeClr val="dk1"/>
                          </a:fillRef>
                          <a:effectRef idx="0">
                            <a:schemeClr val="dk1"/>
                          </a:effectRef>
                          <a:fontRef idx="minor">
                            <a:schemeClr val="tx1"/>
                          </a:fontRef>
                        </wps:style>
                        <wps:bodyPr/>
                      </wps:wsp>
                      <wps:wsp>
                        <wps:cNvPr id="659218357" name="Прямая соединительная линия 21"/>
                        <wps:cNvCnPr/>
                        <wps:spPr>
                          <a:xfrm flipH="1">
                            <a:off x="0" y="2286000"/>
                            <a:ext cx="623570" cy="0"/>
                          </a:xfrm>
                          <a:prstGeom prst="line">
                            <a:avLst/>
                          </a:prstGeom>
                        </wps:spPr>
                        <wps:style>
                          <a:lnRef idx="1">
                            <a:schemeClr val="dk1"/>
                          </a:lnRef>
                          <a:fillRef idx="0">
                            <a:schemeClr val="dk1"/>
                          </a:fillRef>
                          <a:effectRef idx="0">
                            <a:schemeClr val="dk1"/>
                          </a:effectRef>
                          <a:fontRef idx="minor">
                            <a:schemeClr val="tx1"/>
                          </a:fontRef>
                        </wps:style>
                        <wps:bodyPr/>
                      </wps:wsp>
                      <wps:wsp>
                        <wps:cNvPr id="1060830455" name="Прямая соединительная линия 22"/>
                        <wps:cNvCnPr/>
                        <wps:spPr>
                          <a:xfrm flipV="1">
                            <a:off x="6350" y="927100"/>
                            <a:ext cx="0" cy="1363345"/>
                          </a:xfrm>
                          <a:prstGeom prst="line">
                            <a:avLst/>
                          </a:prstGeom>
                        </wps:spPr>
                        <wps:style>
                          <a:lnRef idx="1">
                            <a:schemeClr val="dk1"/>
                          </a:lnRef>
                          <a:fillRef idx="0">
                            <a:schemeClr val="dk1"/>
                          </a:fillRef>
                          <a:effectRef idx="0">
                            <a:schemeClr val="dk1"/>
                          </a:effectRef>
                          <a:fontRef idx="minor">
                            <a:schemeClr val="tx1"/>
                          </a:fontRef>
                        </wps:style>
                        <wps:bodyPr/>
                      </wps:wsp>
                      <wps:wsp>
                        <wps:cNvPr id="489017361" name="Прямая соединительная линия 24"/>
                        <wps:cNvCnPr/>
                        <wps:spPr>
                          <a:xfrm flipV="1">
                            <a:off x="1638300" y="825500"/>
                            <a:ext cx="0" cy="238760"/>
                          </a:xfrm>
                          <a:prstGeom prst="line">
                            <a:avLst/>
                          </a:prstGeom>
                        </wps:spPr>
                        <wps:style>
                          <a:lnRef idx="1">
                            <a:schemeClr val="dk1"/>
                          </a:lnRef>
                          <a:fillRef idx="0">
                            <a:schemeClr val="dk1"/>
                          </a:fillRef>
                          <a:effectRef idx="0">
                            <a:schemeClr val="dk1"/>
                          </a:effectRef>
                          <a:fontRef idx="minor">
                            <a:schemeClr val="tx1"/>
                          </a:fontRef>
                        </wps:style>
                        <wps:bodyPr/>
                      </wps:wsp>
                      <wps:wsp>
                        <wps:cNvPr id="34822297" name="Прямая соединительная линия 25"/>
                        <wps:cNvCnPr/>
                        <wps:spPr>
                          <a:xfrm>
                            <a:off x="1638300" y="317500"/>
                            <a:ext cx="0" cy="191770"/>
                          </a:xfrm>
                          <a:prstGeom prst="line">
                            <a:avLst/>
                          </a:prstGeom>
                        </wps:spPr>
                        <wps:style>
                          <a:lnRef idx="1">
                            <a:schemeClr val="dk1"/>
                          </a:lnRef>
                          <a:fillRef idx="0">
                            <a:schemeClr val="dk1"/>
                          </a:fillRef>
                          <a:effectRef idx="0">
                            <a:schemeClr val="dk1"/>
                          </a:effectRef>
                          <a:fontRef idx="minor">
                            <a:schemeClr val="tx1"/>
                          </a:fontRef>
                        </wps:style>
                        <wps:bodyPr/>
                      </wps:wsp>
                      <wps:wsp>
                        <wps:cNvPr id="1934874006" name="Прямая со стрелкой 26"/>
                        <wps:cNvCnPr/>
                        <wps:spPr>
                          <a:xfrm>
                            <a:off x="6350" y="927100"/>
                            <a:ext cx="163195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32035545" name="Блок-схема: типовой процесс 32"/>
                        <wps:cNvSpPr/>
                        <wps:spPr>
                          <a:xfrm>
                            <a:off x="2209800" y="1657350"/>
                            <a:ext cx="1125855" cy="460375"/>
                          </a:xfrm>
                          <a:prstGeom prst="flowChartPredefinedProcess">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30558943" w14:textId="77777777" w:rsidR="00A85E23" w:rsidRPr="00FF5BD0" w:rsidRDefault="00A85E23" w:rsidP="00A85E23">
                              <w:pPr>
                                <w:jc w:val="center"/>
                                <w:rPr>
                                  <w:sz w:val="20"/>
                                  <w:szCs w:val="20"/>
                                </w:rPr>
                              </w:pPr>
                              <w:r>
                                <w:rPr>
                                  <w:sz w:val="20"/>
                                  <w:szCs w:val="20"/>
                                </w:rPr>
                                <w:t>Остановить игру</w:t>
                              </w:r>
                            </w:p>
                            <w:p w14:paraId="7EB2A1EE" w14:textId="77777777" w:rsidR="00A85E23" w:rsidRDefault="00A85E23" w:rsidP="00A85E23">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19719600" name="Блок-схема: узел 33"/>
                        <wps:cNvSpPr/>
                        <wps:spPr>
                          <a:xfrm>
                            <a:off x="2559050" y="2228850"/>
                            <a:ext cx="398352" cy="398352"/>
                          </a:xfrm>
                          <a:prstGeom prst="flowChartConnector">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184DA8CF" w14:textId="77777777" w:rsidR="00ED53CB" w:rsidRDefault="00ED53CB" w:rsidP="00ED53CB">
                              <w:pPr>
                                <w:jc w:val="center"/>
                              </w:pPr>
                              <w: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09012472" name="Прямая соединительная линия 15"/>
                        <wps:cNvCnPr/>
                        <wps:spPr>
                          <a:xfrm flipV="1">
                            <a:off x="2755900" y="2114550"/>
                            <a:ext cx="0" cy="112197"/>
                          </a:xfrm>
                          <a:prstGeom prst="line">
                            <a:avLst/>
                          </a:prstGeom>
                        </wps:spPr>
                        <wps:style>
                          <a:lnRef idx="1">
                            <a:schemeClr val="dk1"/>
                          </a:lnRef>
                          <a:fillRef idx="0">
                            <a:schemeClr val="dk1"/>
                          </a:fillRef>
                          <a:effectRef idx="0">
                            <a:schemeClr val="dk1"/>
                          </a:effectRef>
                          <a:fontRef idx="minor">
                            <a:schemeClr val="tx1"/>
                          </a:fontRef>
                        </wps:style>
                        <wps:bodyPr/>
                      </wps:wsp>
                    </wpg:wgp>
                  </a:graphicData>
                </a:graphic>
              </wp:anchor>
            </w:drawing>
          </mc:Choice>
          <mc:Fallback>
            <w:pict>
              <v:group w14:anchorId="25C3DF8E" id="Группа 39" o:spid="_x0000_s1026" style="position:absolute;left:0;text-align:left;margin-left:114.8pt;margin-top:.8pt;width:262.65pt;height:206.85pt;z-index:251713536" coordsize="33356,262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">
                <v:shapetype id="_x0000_t116" coordsize="21600,21600" o:spt="116" path="m3475,qx,10800,3475,21600l18125,21600qx21600,10800,18125,xe">
                  <v:stroke joinstyle="miter"/>
                  <v:path gradientshapeok="t" o:connecttype="rect" textboxrect="1018,3163,20582,18437"/>
                </v:shapetype>
                <v:shape id="Блок-схема: знак завершения 6" o:spid="_x0000_s1027" type="#_x0000_t116" style="position:absolute;left:12255;width:7643;height:320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" fillcolor="white [3201]" strokecolor="black [3213]" strokeweight="1pt">
                  <v:textbox>
                    <w:txbxContent>
                      <w:p w14:paraId="7AA2A807" w14:textId="27139462" w:rsidR="00FF5BD0" w:rsidRPr="00FF5BD0" w:rsidRDefault="00FF5BD0" w:rsidP="00FF5BD0">
                        <w:pPr>
                          <w:jc w:val="center"/>
                          <w:rPr>
                            <w:sz w:val="20"/>
                            <w:szCs w:val="20"/>
                          </w:rPr>
                        </w:pPr>
                        <w:r w:rsidRPr="00FF5BD0">
                          <w:rPr>
                            <w:sz w:val="20"/>
                            <w:szCs w:val="20"/>
                          </w:rPr>
                          <w:t>Начало</w:t>
                        </w:r>
                      </w:p>
                    </w:txbxContent>
                  </v:textbox>
                </v:shape>
                <v:shapetype id="_x0000_t110" coordsize="21600,21600" o:spt="110" path="m10800,l,10800,10800,21600,21600,10800xe">
                  <v:stroke joinstyle="miter"/>
                  <v:path gradientshapeok="t" o:connecttype="rect" textboxrect="5400,5400,16200,16200"/>
                </v:shapetype>
                <v:shape id="Блок-схема: решение 7" o:spid="_x0000_s1028" type="#_x0000_t110" style="position:absolute;left:9588;top:10604;width:13316;height:79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" fillcolor="white [3201]" strokecolor="black [3213]" strokeweight="1pt">
                  <v:textbox>
                    <w:txbxContent>
                      <w:p w14:paraId="4EC75F84" w14:textId="097E4A13" w:rsidR="00FF5BD0" w:rsidRPr="00FF5BD0" w:rsidRDefault="00234372" w:rsidP="00FF5BD0">
                        <w:pPr>
                          <w:jc w:val="center"/>
                          <w:rPr>
                            <w:sz w:val="20"/>
                            <w:szCs w:val="20"/>
                          </w:rPr>
                        </w:pPr>
                        <w:r w:rsidRPr="00234372">
                          <w:rPr>
                            <w:sz w:val="20"/>
                            <w:szCs w:val="20"/>
                          </w:rPr>
                          <w:t xml:space="preserve">timeLeft </w:t>
                        </w:r>
                        <w:r w:rsidR="00ED53CB">
                          <w:rPr>
                            <w:sz w:val="20"/>
                            <w:szCs w:val="20"/>
                            <w:lang w:val="en-US"/>
                          </w:rPr>
                          <w:t>&lt;</w:t>
                        </w:r>
                        <w:r w:rsidRPr="00234372">
                          <w:rPr>
                            <w:sz w:val="20"/>
                            <w:szCs w:val="20"/>
                          </w:rPr>
                          <w:t>= 0</w:t>
                        </w:r>
                      </w:p>
                    </w:txbxContent>
                  </v:textbox>
                </v:shape>
                <v:shapetype id="_x0000_t109" coordsize="21600,21600" o:spt="109" path="m,l,21600r21600,l21600,xe">
                  <v:stroke joinstyle="miter"/>
                  <v:path gradientshapeok="t" o:connecttype="rect"/>
                </v:shapetype>
                <v:shape id="Блок-схема: процесс 8" o:spid="_x0000_s1029" type="#_x0000_t109" style="position:absolute;left:10985;top:5080;width:10573;height:313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" fillcolor="white [3201]" strokecolor="black [3213]" strokeweight="1pt">
                  <v:textbox>
                    <w:txbxContent>
                      <w:p w14:paraId="1FCAD319" w14:textId="7E6EBD7B" w:rsidR="00FF5BD0" w:rsidRPr="00FF5BD0" w:rsidRDefault="00382AB7" w:rsidP="00FF5BD0">
                        <w:pPr>
                          <w:jc w:val="center"/>
                          <w:rPr>
                            <w:sz w:val="20"/>
                            <w:szCs w:val="20"/>
                          </w:rPr>
                        </w:pPr>
                        <w:r w:rsidRPr="00382AB7">
                          <w:rPr>
                            <w:sz w:val="20"/>
                            <w:szCs w:val="20"/>
                          </w:rPr>
                          <w:t>timeLeft</w:t>
                        </w:r>
                        <w:r>
                          <w:rPr>
                            <w:sz w:val="20"/>
                            <w:szCs w:val="20"/>
                          </w:rPr>
                          <w:t xml:space="preserve"> = 60</w:t>
                        </w:r>
                      </w:p>
                    </w:txbxContent>
                  </v:textbox>
                </v:shape>
                <v:shape id="Блок-схема: процесс 8" o:spid="_x0000_s1030" type="#_x0000_t109" style="position:absolute;left:2095;top:18097;width:9074;height:313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" fillcolor="white [3201]" strokecolor="black [3213]" strokeweight="1pt">
                  <v:textbox>
                    <w:txbxContent>
                      <w:p w14:paraId="41B21848" w14:textId="3A77142A" w:rsidR="00382AB7" w:rsidRPr="00FF5BD0" w:rsidRDefault="00382AB7" w:rsidP="00382AB7">
                        <w:pPr>
                          <w:jc w:val="center"/>
                          <w:rPr>
                            <w:sz w:val="20"/>
                            <w:szCs w:val="20"/>
                          </w:rPr>
                        </w:pPr>
                        <w:r w:rsidRPr="00382AB7">
                          <w:rPr>
                            <w:sz w:val="20"/>
                            <w:szCs w:val="20"/>
                          </w:rPr>
                          <w:t>timeLeft</w:t>
                        </w:r>
                        <w:r>
                          <w:rPr>
                            <w:sz w:val="20"/>
                            <w:szCs w:val="20"/>
                          </w:rPr>
                          <w:t xml:space="preserve"> - 1</w:t>
                        </w:r>
                      </w:p>
                    </w:txbxContent>
                  </v:textbox>
                </v:shape>
                <v:shapetype id="_x0000_t202" coordsize="21600,21600" o:spt="202" path="m,l,21600r21600,l21600,xe">
                  <v:stroke joinstyle="miter"/>
                  <v:path gradientshapeok="t" o:connecttype="rect"/>
                </v:shapetype>
                <v:shape id="Надпись 10" o:spid="_x0000_s1031" type="#_x0000_t202" style="position:absolute;left:23368;top:11493;width:3340;height:27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" fillcolor="white [3201]" strokecolor="white [3212]" strokeweight=".5pt">
                  <v:textbox>
                    <w:txbxContent>
                      <w:p w14:paraId="284FBB0F" w14:textId="600F3906" w:rsidR="00CA3F0B" w:rsidRDefault="00CA3F0B">
                        <w:r>
                          <w:t>+</w:t>
                        </w:r>
                      </w:p>
                    </w:txbxContent>
                  </v:textbox>
                </v:shape>
                <v:shape id="Надпись 10" o:spid="_x0000_s1032" type="#_x0000_t202" style="position:absolute;left:6667;top:11493;width:3277;height:27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" filled="f" strokecolor="white [3212]" strokeweight=".5pt">
                  <v:textbox>
                    <w:txbxContent>
                      <w:p w14:paraId="533D0D43" w14:textId="691DA46F" w:rsidR="00CA3F0B" w:rsidRDefault="00CA3F0B" w:rsidP="00CA3F0B">
                        <w:r>
                          <w:t>-</w:t>
                        </w:r>
                      </w:p>
                    </w:txbxContent>
                  </v:textbox>
                </v:shape>
                <v:line id="Прямая соединительная линия 11" o:spid="_x0000_s1033" style="position:absolute;flip:x;visibility:visible;mso-wrap-style:square" from="6286,14605" to="9594,146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" strokecolor="black [3200]" strokeweight=".5pt">
                  <v:stroke joinstyle="miter"/>
                </v:line>
                <v:line id="Прямая соединительная линия 12" o:spid="_x0000_s1034" style="position:absolute;visibility:visible;mso-wrap-style:square" from="6286,14605" to="6286,181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" strokecolor="black [3200]" strokeweight=".5pt">
                  <v:stroke joinstyle="miter"/>
                </v:line>
                <v:line id="Прямая соединительная линия 13" o:spid="_x0000_s1035" style="position:absolute;visibility:visible;mso-wrap-style:square" from="22923,14605" to="27355,146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" strokecolor="black [3200]" strokeweight=".5pt">
                  <v:stroke joinstyle="miter"/>
                </v:line>
                <v:line id="Прямая соединительная линия 14" o:spid="_x0000_s1036" style="position:absolute;visibility:visible;mso-wrap-style:square" from="27305,14605" to="27305,1711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" strokecolor="black [3200]" strokeweight=".5pt">
                  <v:stroke joinstyle="miter"/>
                </v:line>
                <v:line id="Прямая соединительная линия 20" o:spid="_x0000_s1037" style="position:absolute;visibility:visible;mso-wrap-style:square" from="6223,21145" to="6223,228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" strokecolor="black [3200]" strokeweight=".5pt">
                  <v:stroke joinstyle="miter"/>
                </v:line>
                <v:line id="Прямая соединительная линия 21" o:spid="_x0000_s1038" style="position:absolute;flip:x;visibility:visible;mso-wrap-style:square" from="0,22860" to="6235,228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" strokecolor="black [3200]" strokeweight=".5pt">
                  <v:stroke joinstyle="miter"/>
                </v:line>
                <v:line id="Прямая соединительная линия 22" o:spid="_x0000_s1039" style="position:absolute;flip:y;visibility:visible;mso-wrap-style:square" from="63,9271" to="63,229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" strokecolor="black [3200]" strokeweight=".5pt">
                  <v:stroke joinstyle="miter"/>
                </v:line>
                <v:line id="Прямая соединительная линия 24" o:spid="_x0000_s1040" style="position:absolute;flip:y;visibility:visible;mso-wrap-style:square" from="16383,8255" to="16383,106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" strokecolor="black [3200]" strokeweight=".5pt">
                  <v:stroke joinstyle="miter"/>
                </v:line>
                <v:line id="Прямая соединительная линия 25" o:spid="_x0000_s1041" style="position:absolute;visibility:visible;mso-wrap-style:square" from="16383,3175" to="16383,509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" strokecolor="black [3200]" strokeweight=".5pt">
                  <v:stroke joinstyle="miter"/>
                </v:line>
                <v:shapetype id="_x0000_t32" coordsize="21600,21600" o:spt="32" o:oned="t" path="m,l21600,21600e" filled="f">
                  <v:path arrowok="t" fillok="f" o:connecttype="none"/>
                  <o:lock v:ext="edit" shapetype="t"/>
                </v:shapetype>
                <v:shape id="Прямая со стрелкой 26" o:spid="_x0000_s1042" type="#_x0000_t32" style="position:absolute;left:63;top:9271;width:1632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" strokecolor="black [3200]" strokeweight=".5pt">
                  <v:stroke endarrow="block" joinstyle="miter"/>
                </v:shape>
                <v:shapetype id="_x0000_t112" coordsize="21600,21600" o:spt="112" path="m,l,21600r21600,l21600,xem2610,nfl2610,21600em18990,nfl18990,21600e">
                  <v:stroke joinstyle="miter"/>
                  <v:path o:extrusionok="f" gradientshapeok="t" o:connecttype="rect" textboxrect="2610,0,18990,21600"/>
                </v:shapetype>
                <v:shape id="Блок-схема: типовой процесс 32" o:spid="_x0000_s1043" type="#_x0000_t112" style="position:absolute;left:22098;top:16573;width:11258;height:46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" fillcolor="white [3201]" strokecolor="black [3213]" strokeweight="1pt">
                  <v:textbox>
                    <w:txbxContent>
                      <w:p w14:paraId="30558943" w14:textId="77777777" w:rsidR="00A85E23" w:rsidRPr="00FF5BD0" w:rsidRDefault="00A85E23" w:rsidP="00A85E23">
                        <w:pPr>
                          <w:jc w:val="center"/>
                          <w:rPr>
                            <w:sz w:val="20"/>
                            <w:szCs w:val="20"/>
                          </w:rPr>
                        </w:pPr>
                        <w:r>
                          <w:rPr>
                            <w:sz w:val="20"/>
                            <w:szCs w:val="20"/>
                          </w:rPr>
                          <w:t>Остановить игру</w:t>
                        </w:r>
                      </w:p>
                      <w:p w14:paraId="7EB2A1EE" w14:textId="77777777" w:rsidR="00A85E23" w:rsidRDefault="00A85E23" w:rsidP="00A85E23">
                        <w:pPr>
                          <w:jc w:val="center"/>
                        </w:pPr>
                      </w:p>
                    </w:txbxContent>
                  </v:textbox>
                </v:shape>
                <v:shapetype id="_x0000_t120" coordsize="21600,21600" o:spt="120" path="m10800,qx,10800,10800,21600,21600,10800,10800,xe">
                  <v:path gradientshapeok="t" o:connecttype="custom" o:connectlocs="10800,0;3163,3163;0,10800;3163,18437;10800,21600;18437,18437;21600,10800;18437,3163" textboxrect="3163,3163,18437,18437"/>
                </v:shapetype>
                <v:shape id="Блок-схема: узел 33" o:spid="_x0000_s1044" type="#_x0000_t120" style="position:absolute;left:25590;top:22288;width:3984;height:39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" fillcolor="white [3201]" strokecolor="black [3213]" strokeweight="1pt">
                  <v:stroke joinstyle="miter"/>
                  <v:textbox>
                    <w:txbxContent>
                      <w:p w14:paraId="184DA8CF" w14:textId="77777777" w:rsidR="00ED53CB" w:rsidRDefault="00ED53CB" w:rsidP="00ED53CB">
                        <w:pPr>
                          <w:jc w:val="center"/>
                        </w:pPr>
                        <w:r>
                          <w:t>1</w:t>
                        </w:r>
                      </w:p>
                    </w:txbxContent>
                  </v:textbox>
                </v:shape>
                <v:line id="Прямая соединительная линия 15" o:spid="_x0000_s1045" style="position:absolute;flip:y;visibility:visible;mso-wrap-style:square" from="27559,21145" to="27559,222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" strokecolor="black [3200]" strokeweight=".5pt">
                  <v:stroke joinstyle="miter"/>
                </v:line>
              </v:group>
            </w:pict>
          </mc:Fallback>
        </mc:AlternateContent>
      </w:r>
    </w:p>
    <w:p w14:paraId="7046492A" w14:textId="4B18966F" w:rsidR="00FF5BD0" w:rsidRDefault="00FF5BD0" w:rsidP="00FF5BD0">
      <w:pPr>
        <w:spacing w:after="0" w:line="240" w:lineRule="auto"/>
        <w:ind w:firstLine="709"/>
        <w:jc w:val="both"/>
      </w:pPr>
    </w:p>
    <w:p w14:paraId="4CE4983E" w14:textId="0CC01790" w:rsidR="00FF5BD0" w:rsidRDefault="00FF5BD0" w:rsidP="00FF5BD0">
      <w:pPr>
        <w:spacing w:after="0" w:line="240" w:lineRule="auto"/>
        <w:ind w:firstLine="709"/>
        <w:jc w:val="both"/>
      </w:pPr>
    </w:p>
    <w:p w14:paraId="47004FA8" w14:textId="12AAE03D" w:rsidR="00FF5BD0" w:rsidRDefault="00FF5BD0" w:rsidP="00FF5BD0">
      <w:pPr>
        <w:spacing w:after="0" w:line="240" w:lineRule="auto"/>
        <w:ind w:firstLine="709"/>
        <w:jc w:val="both"/>
      </w:pPr>
    </w:p>
    <w:p w14:paraId="06653DD8" w14:textId="14C8482E" w:rsidR="00FF5BD0" w:rsidRDefault="00FF5BD0" w:rsidP="00FF5BD0">
      <w:pPr>
        <w:spacing w:after="0" w:line="240" w:lineRule="auto"/>
        <w:ind w:firstLine="709"/>
        <w:jc w:val="both"/>
      </w:pPr>
    </w:p>
    <w:p w14:paraId="721AA1E5" w14:textId="61799689" w:rsidR="00FF5BD0" w:rsidRDefault="00FF5BD0" w:rsidP="00FF5BD0">
      <w:pPr>
        <w:spacing w:after="0" w:line="240" w:lineRule="auto"/>
        <w:ind w:firstLine="709"/>
        <w:jc w:val="both"/>
      </w:pPr>
    </w:p>
    <w:p w14:paraId="5BDEFB10" w14:textId="79662D23" w:rsidR="00FF5BD0" w:rsidRDefault="00FF5BD0" w:rsidP="00FF5BD0">
      <w:pPr>
        <w:spacing w:after="0" w:line="240" w:lineRule="auto"/>
        <w:ind w:firstLine="709"/>
        <w:jc w:val="both"/>
      </w:pPr>
    </w:p>
    <w:p w14:paraId="3CA4E03A" w14:textId="50EECF5E" w:rsidR="00FF5BD0" w:rsidRDefault="00FF5BD0" w:rsidP="00FF5BD0">
      <w:pPr>
        <w:spacing w:after="0" w:line="240" w:lineRule="auto"/>
        <w:ind w:firstLine="709"/>
        <w:jc w:val="both"/>
      </w:pPr>
    </w:p>
    <w:p w14:paraId="1ADFC37E" w14:textId="794E8F1A" w:rsidR="00FF5BD0" w:rsidRDefault="00FF5BD0" w:rsidP="00FF5BD0">
      <w:pPr>
        <w:spacing w:after="0" w:line="240" w:lineRule="auto"/>
        <w:ind w:firstLine="709"/>
        <w:jc w:val="both"/>
      </w:pPr>
    </w:p>
    <w:p w14:paraId="70F8520A" w14:textId="6DB990AE" w:rsidR="00FF5BD0" w:rsidRDefault="00FF5BD0" w:rsidP="00FF5BD0">
      <w:pPr>
        <w:spacing w:after="0" w:line="240" w:lineRule="auto"/>
        <w:ind w:firstLine="709"/>
        <w:jc w:val="both"/>
      </w:pPr>
    </w:p>
    <w:p w14:paraId="6025F022" w14:textId="773CBE95" w:rsidR="00ED53CB" w:rsidRDefault="00ED53CB" w:rsidP="00FF5BD0">
      <w:pPr>
        <w:spacing w:after="0" w:line="240" w:lineRule="auto"/>
        <w:ind w:firstLine="709"/>
        <w:jc w:val="both"/>
      </w:pPr>
    </w:p>
    <w:p w14:paraId="2EFF2F9D" w14:textId="3643743C" w:rsidR="00ED53CB" w:rsidRDefault="00471E4E" w:rsidP="00FF5BD0">
      <w:pPr>
        <w:spacing w:after="0" w:line="240" w:lineRule="auto"/>
        <w:ind w:firstLine="709"/>
        <w:jc w:val="both"/>
      </w:pPr>
      <w:r>
        <w:rPr>
          <w:noProof/>
        </w:rPr>
        <w:lastRenderedPageBreak/>
        <mc:AlternateContent>
          <mc:Choice Requires="wpg">
            <w:drawing>
              <wp:anchor distT="0" distB="0" distL="114300" distR="114300" simplePos="0" relativeHeight="251708416" behindDoc="0" locked="0" layoutInCell="1" allowOverlap="1" wp14:anchorId="54CF0407" wp14:editId="7859A056">
                <wp:simplePos x="0" y="0"/>
                <wp:positionH relativeFrom="column">
                  <wp:posOffset>2845463</wp:posOffset>
                </wp:positionH>
                <wp:positionV relativeFrom="paragraph">
                  <wp:posOffset>-31502</wp:posOffset>
                </wp:positionV>
                <wp:extent cx="2051050" cy="2210463"/>
                <wp:effectExtent l="0" t="0" r="25400" b="18415"/>
                <wp:wrapNone/>
                <wp:docPr id="1405273330" name="Группа 38"/>
                <wp:cNvGraphicFramePr/>
                <a:graphic xmlns:a="http://schemas.openxmlformats.org/drawingml/2006/main">
                  <a:graphicData uri="http://schemas.microsoft.com/office/word/2010/wordprocessingGroup">
                    <wpg:wgp>
                      <wpg:cNvGrpSpPr/>
                      <wpg:grpSpPr>
                        <a:xfrm>
                          <a:off x="0" y="0"/>
                          <a:ext cx="2051050" cy="2210463"/>
                          <a:chOff x="0" y="0"/>
                          <a:chExt cx="2051050" cy="2210463"/>
                        </a:xfrm>
                      </wpg:grpSpPr>
                      <wps:wsp>
                        <wps:cNvPr id="1752716380" name="Блок-схема: процесс 8"/>
                        <wps:cNvSpPr/>
                        <wps:spPr>
                          <a:xfrm>
                            <a:off x="800100" y="584200"/>
                            <a:ext cx="1250950" cy="313690"/>
                          </a:xfrm>
                          <a:prstGeom prst="flowChartProcess">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240251B8" w14:textId="7995D4B8" w:rsidR="00382AB7" w:rsidRPr="00FF5BD0" w:rsidRDefault="00A85E23" w:rsidP="00382AB7">
                              <w:pPr>
                                <w:jc w:val="center"/>
                                <w:rPr>
                                  <w:sz w:val="20"/>
                                  <w:szCs w:val="20"/>
                                </w:rPr>
                              </w:pPr>
                              <w:r>
                                <w:rPr>
                                  <w:sz w:val="20"/>
                                  <w:szCs w:val="20"/>
                                </w:rPr>
                                <w:t>Отображение счёта</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19754106" name="Блок-схема: знак завершения 6"/>
                        <wps:cNvSpPr/>
                        <wps:spPr>
                          <a:xfrm>
                            <a:off x="0" y="1841500"/>
                            <a:ext cx="763905" cy="368963"/>
                          </a:xfrm>
                          <a:prstGeom prst="flowChartTerminator">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4ABE4341" w14:textId="3DF40B47" w:rsidR="00CA3F0B" w:rsidRPr="00FF5BD0" w:rsidRDefault="00CA3F0B" w:rsidP="00CA3F0B">
                              <w:pPr>
                                <w:jc w:val="center"/>
                                <w:rPr>
                                  <w:sz w:val="20"/>
                                  <w:szCs w:val="20"/>
                                </w:rPr>
                              </w:pPr>
                              <w:r>
                                <w:rPr>
                                  <w:sz w:val="20"/>
                                  <w:szCs w:val="20"/>
                                </w:rPr>
                                <w:t>Конец</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24339743" name="Прямая соединительная линия 15"/>
                        <wps:cNvCnPr/>
                        <wps:spPr>
                          <a:xfrm flipV="1">
                            <a:off x="1428750" y="381000"/>
                            <a:ext cx="496" cy="198698"/>
                          </a:xfrm>
                          <a:prstGeom prst="line">
                            <a:avLst/>
                          </a:prstGeom>
                        </wps:spPr>
                        <wps:style>
                          <a:lnRef idx="1">
                            <a:schemeClr val="dk1"/>
                          </a:lnRef>
                          <a:fillRef idx="0">
                            <a:schemeClr val="dk1"/>
                          </a:fillRef>
                          <a:effectRef idx="0">
                            <a:schemeClr val="dk1"/>
                          </a:effectRef>
                          <a:fontRef idx="minor">
                            <a:schemeClr val="tx1"/>
                          </a:fontRef>
                        </wps:style>
                        <wps:bodyPr/>
                      </wps:wsp>
                      <wps:wsp>
                        <wps:cNvPr id="1160777351" name="Прямая соединительная линия 16"/>
                        <wps:cNvCnPr/>
                        <wps:spPr>
                          <a:xfrm>
                            <a:off x="1435100" y="889000"/>
                            <a:ext cx="0" cy="110490"/>
                          </a:xfrm>
                          <a:prstGeom prst="line">
                            <a:avLst/>
                          </a:prstGeom>
                        </wps:spPr>
                        <wps:style>
                          <a:lnRef idx="1">
                            <a:schemeClr val="dk1"/>
                          </a:lnRef>
                          <a:fillRef idx="0">
                            <a:schemeClr val="dk1"/>
                          </a:fillRef>
                          <a:effectRef idx="0">
                            <a:schemeClr val="dk1"/>
                          </a:effectRef>
                          <a:fontRef idx="minor">
                            <a:schemeClr val="tx1"/>
                          </a:fontRef>
                        </wps:style>
                        <wps:bodyPr/>
                      </wps:wsp>
                      <wps:wsp>
                        <wps:cNvPr id="1682984566" name="Прямая соединительная линия 17"/>
                        <wps:cNvCnPr/>
                        <wps:spPr>
                          <a:xfrm>
                            <a:off x="1428750" y="1574800"/>
                            <a:ext cx="0" cy="110490"/>
                          </a:xfrm>
                          <a:prstGeom prst="line">
                            <a:avLst/>
                          </a:prstGeom>
                        </wps:spPr>
                        <wps:style>
                          <a:lnRef idx="1">
                            <a:schemeClr val="dk1"/>
                          </a:lnRef>
                          <a:fillRef idx="0">
                            <a:schemeClr val="dk1"/>
                          </a:fillRef>
                          <a:effectRef idx="0">
                            <a:schemeClr val="dk1"/>
                          </a:effectRef>
                          <a:fontRef idx="minor">
                            <a:schemeClr val="tx1"/>
                          </a:fontRef>
                        </wps:style>
                        <wps:bodyPr/>
                      </wps:wsp>
                      <wps:wsp>
                        <wps:cNvPr id="1572874434" name="Прямая соединительная линия 18"/>
                        <wps:cNvCnPr/>
                        <wps:spPr>
                          <a:xfrm flipH="1">
                            <a:off x="400050" y="1682750"/>
                            <a:ext cx="1028065" cy="0"/>
                          </a:xfrm>
                          <a:prstGeom prst="line">
                            <a:avLst/>
                          </a:prstGeom>
                        </wps:spPr>
                        <wps:style>
                          <a:lnRef idx="1">
                            <a:schemeClr val="dk1"/>
                          </a:lnRef>
                          <a:fillRef idx="0">
                            <a:schemeClr val="dk1"/>
                          </a:fillRef>
                          <a:effectRef idx="0">
                            <a:schemeClr val="dk1"/>
                          </a:effectRef>
                          <a:fontRef idx="minor">
                            <a:schemeClr val="tx1"/>
                          </a:fontRef>
                        </wps:style>
                        <wps:bodyPr/>
                      </wps:wsp>
                      <wps:wsp>
                        <wps:cNvPr id="1598512111" name="Прямая соединительная линия 19"/>
                        <wps:cNvCnPr/>
                        <wps:spPr>
                          <a:xfrm>
                            <a:off x="400050" y="1682750"/>
                            <a:ext cx="0" cy="147320"/>
                          </a:xfrm>
                          <a:prstGeom prst="line">
                            <a:avLst/>
                          </a:prstGeom>
                        </wps:spPr>
                        <wps:style>
                          <a:lnRef idx="1">
                            <a:schemeClr val="dk1"/>
                          </a:lnRef>
                          <a:fillRef idx="0">
                            <a:schemeClr val="dk1"/>
                          </a:fillRef>
                          <a:effectRef idx="0">
                            <a:schemeClr val="dk1"/>
                          </a:effectRef>
                          <a:fontRef idx="minor">
                            <a:schemeClr val="tx1"/>
                          </a:fontRef>
                        </wps:style>
                        <wps:bodyPr/>
                      </wps:wsp>
                      <wps:wsp>
                        <wps:cNvPr id="1450105165" name="Блок-схема: типовой процесс 32"/>
                        <wps:cNvSpPr/>
                        <wps:spPr>
                          <a:xfrm>
                            <a:off x="806450" y="990600"/>
                            <a:ext cx="1243330" cy="607060"/>
                          </a:xfrm>
                          <a:prstGeom prst="flowChartPredefinedProcess">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263C0DF8" w14:textId="1903DEAF" w:rsidR="00A85E23" w:rsidRDefault="00A85E23" w:rsidP="00A85E23">
                              <w:pPr>
                                <w:jc w:val="center"/>
                              </w:pPr>
                              <w:r>
                                <w:rPr>
                                  <w:sz w:val="20"/>
                                  <w:szCs w:val="20"/>
                                </w:rPr>
                                <w:t>Обновить отображение времени</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28317489" name="Блок-схема: узел 33"/>
                        <wps:cNvSpPr/>
                        <wps:spPr>
                          <a:xfrm>
                            <a:off x="1225550" y="0"/>
                            <a:ext cx="398352" cy="398352"/>
                          </a:xfrm>
                          <a:prstGeom prst="flowChartConnector">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61ECA665" w14:textId="103B07A2" w:rsidR="00ED53CB" w:rsidRDefault="00ED53CB" w:rsidP="00ED53CB">
                              <w:pPr>
                                <w:jc w:val="center"/>
                              </w:pPr>
                              <w: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4CF0407" id="Группа 38" o:spid="_x0000_s1046" style="position:absolute;left:0;text-align:left;margin-left:224.05pt;margin-top:-2.5pt;width:161.5pt;height:174.05pt;z-index:251708416;mso-width-relative:margin;mso-height-relative:margin" coordsize="20510,221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">
                <v:shape id="Блок-схема: процесс 8" o:spid="_x0000_s1047" type="#_x0000_t109" style="position:absolute;left:8001;top:5842;width:12509;height:313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" fillcolor="white [3201]" strokecolor="black [3213]" strokeweight="1pt">
                  <v:textbox>
                    <w:txbxContent>
                      <w:p w14:paraId="240251B8" w14:textId="7995D4B8" w:rsidR="00382AB7" w:rsidRPr="00FF5BD0" w:rsidRDefault="00A85E23" w:rsidP="00382AB7">
                        <w:pPr>
                          <w:jc w:val="center"/>
                          <w:rPr>
                            <w:sz w:val="20"/>
                            <w:szCs w:val="20"/>
                          </w:rPr>
                        </w:pPr>
                        <w:r>
                          <w:rPr>
                            <w:sz w:val="20"/>
                            <w:szCs w:val="20"/>
                          </w:rPr>
                          <w:t>Отображение счёта</w:t>
                        </w:r>
                      </w:p>
                    </w:txbxContent>
                  </v:textbox>
                </v:shape>
                <v:shape id="Блок-схема: знак завершения 6" o:spid="_x0000_s1048" type="#_x0000_t116" style="position:absolute;top:18415;width:7639;height:36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" fillcolor="white [3201]" strokecolor="black [3213]" strokeweight="1pt">
                  <v:textbox>
                    <w:txbxContent>
                      <w:p w14:paraId="4ABE4341" w14:textId="3DF40B47" w:rsidR="00CA3F0B" w:rsidRPr="00FF5BD0" w:rsidRDefault="00CA3F0B" w:rsidP="00CA3F0B">
                        <w:pPr>
                          <w:jc w:val="center"/>
                          <w:rPr>
                            <w:sz w:val="20"/>
                            <w:szCs w:val="20"/>
                          </w:rPr>
                        </w:pPr>
                        <w:r>
                          <w:rPr>
                            <w:sz w:val="20"/>
                            <w:szCs w:val="20"/>
                          </w:rPr>
                          <w:t>Конец</w:t>
                        </w:r>
                      </w:p>
                    </w:txbxContent>
                  </v:textbox>
                </v:shape>
                <v:line id="Прямая соединительная линия 15" o:spid="_x0000_s1049" style="position:absolute;flip:y;visibility:visible;mso-wrap-style:square" from="14287,3810" to="14292,57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" strokecolor="black [3200]" strokeweight=".5pt">
                  <v:stroke joinstyle="miter"/>
                </v:line>
                <v:line id="Прямая соединительная линия 16" o:spid="_x0000_s1050" style="position:absolute;visibility:visible;mso-wrap-style:square" from="14351,8890" to="14351,999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" strokecolor="black [3200]" strokeweight=".5pt">
                  <v:stroke joinstyle="miter"/>
                </v:line>
                <v:line id="Прямая соединительная линия 17" o:spid="_x0000_s1051" style="position:absolute;visibility:visible;mso-wrap-style:square" from="14287,15748" to="14287,168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" strokecolor="black [3200]" strokeweight=".5pt">
                  <v:stroke joinstyle="miter"/>
                </v:line>
                <v:line id="Прямая соединительная линия 18" o:spid="_x0000_s1052" style="position:absolute;flip:x;visibility:visible;mso-wrap-style:square" from="4000,16827" to="14281,168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" strokecolor="black [3200]" strokeweight=".5pt">
                  <v:stroke joinstyle="miter"/>
                </v:line>
                <v:line id="Прямая соединительная линия 19" o:spid="_x0000_s1053" style="position:absolute;visibility:visible;mso-wrap-style:square" from="4000,16827" to="4000,183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" strokecolor="black [3200]" strokeweight=".5pt">
                  <v:stroke joinstyle="miter"/>
                </v:line>
                <v:shape id="Блок-схема: типовой процесс 32" o:spid="_x0000_s1054" type="#_x0000_t112" style="position:absolute;left:8064;top:9906;width:12433;height:607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" fillcolor="white [3201]" strokecolor="black [3213]" strokeweight="1pt">
                  <v:textbox>
                    <w:txbxContent>
                      <w:p w14:paraId="263C0DF8" w14:textId="1903DEAF" w:rsidR="00A85E23" w:rsidRDefault="00A85E23" w:rsidP="00A85E23">
                        <w:pPr>
                          <w:jc w:val="center"/>
                        </w:pPr>
                        <w:r>
                          <w:rPr>
                            <w:sz w:val="20"/>
                            <w:szCs w:val="20"/>
                          </w:rPr>
                          <w:t>Обновить отображение времени</w:t>
                        </w:r>
                      </w:p>
                    </w:txbxContent>
                  </v:textbox>
                </v:shape>
                <v:shape id="Блок-схема: узел 33" o:spid="_x0000_s1055" type="#_x0000_t120" style="position:absolute;left:12255;width:3984;height:39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" fillcolor="white [3201]" strokecolor="black [3213]" strokeweight="1pt">
                  <v:stroke joinstyle="miter"/>
                  <v:textbox>
                    <w:txbxContent>
                      <w:p w14:paraId="61ECA665" w14:textId="103B07A2" w:rsidR="00ED53CB" w:rsidRDefault="00ED53CB" w:rsidP="00ED53CB">
                        <w:pPr>
                          <w:jc w:val="center"/>
                        </w:pPr>
                        <w:r>
                          <w:t>1</w:t>
                        </w:r>
                      </w:p>
                    </w:txbxContent>
                  </v:textbox>
                </v:shape>
              </v:group>
            </w:pict>
          </mc:Fallback>
        </mc:AlternateContent>
      </w:r>
    </w:p>
    <w:p w14:paraId="47CE1687" w14:textId="1A061930" w:rsidR="00FF5BD0" w:rsidRDefault="00FF5BD0" w:rsidP="00FF5BD0">
      <w:pPr>
        <w:spacing w:after="0" w:line="240" w:lineRule="auto"/>
        <w:ind w:firstLine="709"/>
        <w:jc w:val="both"/>
      </w:pPr>
    </w:p>
    <w:p w14:paraId="5296C9F3" w14:textId="21770AD9" w:rsidR="00FF5BD0" w:rsidRDefault="00FF5BD0" w:rsidP="00FF5BD0">
      <w:pPr>
        <w:spacing w:after="0" w:line="240" w:lineRule="auto"/>
        <w:ind w:firstLine="709"/>
        <w:jc w:val="both"/>
      </w:pPr>
    </w:p>
    <w:p w14:paraId="6E7E8E11" w14:textId="34C507F6" w:rsidR="00FF5BD0" w:rsidRPr="00A85E23" w:rsidRDefault="00FF5BD0" w:rsidP="00FF5BD0">
      <w:pPr>
        <w:spacing w:after="0" w:line="240" w:lineRule="auto"/>
        <w:ind w:firstLine="709"/>
        <w:jc w:val="both"/>
      </w:pPr>
    </w:p>
    <w:p w14:paraId="6D395B39" w14:textId="4289BABE" w:rsidR="00FF5BD0" w:rsidRDefault="00FF5BD0" w:rsidP="00FF5BD0">
      <w:pPr>
        <w:spacing w:after="0" w:line="240" w:lineRule="auto"/>
        <w:ind w:firstLine="709"/>
        <w:jc w:val="both"/>
      </w:pPr>
    </w:p>
    <w:p w14:paraId="11D5529F" w14:textId="31971BFB" w:rsidR="00FF5BD0" w:rsidRDefault="00FF5BD0" w:rsidP="00FF5BD0">
      <w:pPr>
        <w:spacing w:after="0" w:line="240" w:lineRule="auto"/>
        <w:ind w:firstLine="709"/>
        <w:jc w:val="both"/>
      </w:pPr>
    </w:p>
    <w:p w14:paraId="0ED409B1" w14:textId="14A5FD53" w:rsidR="00FF5BD0" w:rsidRDefault="00FF5BD0" w:rsidP="00FF5BD0">
      <w:pPr>
        <w:spacing w:after="0" w:line="240" w:lineRule="auto"/>
        <w:ind w:firstLine="709"/>
        <w:jc w:val="both"/>
      </w:pPr>
    </w:p>
    <w:p w14:paraId="2F2BDF0C" w14:textId="6F136EE0" w:rsidR="00FF5BD0" w:rsidRDefault="00FF5BD0" w:rsidP="00FF5BD0">
      <w:pPr>
        <w:spacing w:after="0" w:line="240" w:lineRule="auto"/>
        <w:ind w:firstLine="709"/>
        <w:jc w:val="both"/>
      </w:pPr>
    </w:p>
    <w:p w14:paraId="673FFC4E" w14:textId="00046EFB" w:rsidR="00FF5BD0" w:rsidRDefault="00FF5BD0" w:rsidP="00FF5BD0">
      <w:pPr>
        <w:spacing w:after="0" w:line="240" w:lineRule="auto"/>
        <w:ind w:firstLine="709"/>
        <w:jc w:val="both"/>
      </w:pPr>
    </w:p>
    <w:p w14:paraId="6C912DB0" w14:textId="61F800E5" w:rsidR="00FF5BD0" w:rsidRDefault="00FF5BD0" w:rsidP="00FF5BD0">
      <w:pPr>
        <w:spacing w:after="0" w:line="240" w:lineRule="auto"/>
        <w:ind w:firstLine="709"/>
        <w:jc w:val="both"/>
      </w:pPr>
    </w:p>
    <w:p w14:paraId="46C724EB" w14:textId="77777777" w:rsidR="00ED53CB" w:rsidRDefault="00ED53CB" w:rsidP="00FF5BD0">
      <w:pPr>
        <w:spacing w:after="0" w:line="240" w:lineRule="auto"/>
        <w:ind w:firstLine="709"/>
        <w:jc w:val="both"/>
      </w:pPr>
    </w:p>
    <w:p w14:paraId="7F20BC32" w14:textId="77777777" w:rsidR="00ED53CB" w:rsidRDefault="00ED53CB" w:rsidP="00FF5BD0">
      <w:pPr>
        <w:spacing w:after="0" w:line="240" w:lineRule="auto"/>
        <w:ind w:firstLine="709"/>
        <w:jc w:val="both"/>
      </w:pPr>
    </w:p>
    <w:p w14:paraId="3ACE52B6" w14:textId="60CC3F7F" w:rsidR="00FF5BD0" w:rsidRDefault="003856FA" w:rsidP="00FF5BD0">
      <w:pPr>
        <w:spacing w:after="0" w:line="240" w:lineRule="auto"/>
        <w:ind w:firstLine="709"/>
        <w:jc w:val="both"/>
      </w:pPr>
      <w:r w:rsidRPr="003856FA">
        <w:t xml:space="preserve">Рисунок 4 – Блок-схема алгоритма работы таймера </w:t>
      </w:r>
      <w:r w:rsidR="00234372" w:rsidRPr="00382AB7">
        <w:t>обратного отсчёт</w:t>
      </w:r>
      <w:r w:rsidR="00234372">
        <w:t>а</w:t>
      </w:r>
    </w:p>
    <w:p w14:paraId="79176588" w14:textId="77777777" w:rsidR="003856FA" w:rsidRDefault="003856FA" w:rsidP="00FF5BD0">
      <w:pPr>
        <w:spacing w:after="0" w:line="240" w:lineRule="auto"/>
        <w:ind w:firstLine="709"/>
        <w:jc w:val="both"/>
      </w:pPr>
    </w:p>
    <w:p w14:paraId="791879B2" w14:textId="49A9AC16" w:rsidR="00FF5BD0" w:rsidRDefault="00FF5BD0" w:rsidP="00FF5BD0">
      <w:pPr>
        <w:spacing w:after="0" w:line="240" w:lineRule="auto"/>
        <w:ind w:firstLine="709"/>
        <w:jc w:val="both"/>
      </w:pPr>
    </w:p>
    <w:p w14:paraId="2170B5DB" w14:textId="508FDFCD" w:rsidR="00030797" w:rsidRDefault="00030797" w:rsidP="00030797">
      <w:pPr>
        <w:pStyle w:val="2"/>
        <w:jc w:val="both"/>
      </w:pPr>
      <w:bookmarkStart w:id="38" w:name="_Toc191392414"/>
      <w:bookmarkStart w:id="39" w:name="_Toc191392467"/>
      <w:bookmarkStart w:id="40" w:name="_Toc221608884"/>
      <w:bookmarkStart w:id="41" w:name="_Toc223601675"/>
      <w:r>
        <w:t xml:space="preserve">2.3 </w:t>
      </w:r>
      <w:bookmarkEnd w:id="38"/>
      <w:bookmarkEnd w:id="39"/>
      <w:r w:rsidR="004F0A98">
        <w:t>Тестирование</w:t>
      </w:r>
      <w:bookmarkEnd w:id="40"/>
      <w:bookmarkEnd w:id="41"/>
    </w:p>
    <w:p w14:paraId="74183160" w14:textId="3534D702" w:rsidR="00030797" w:rsidRDefault="00030797" w:rsidP="00457D8A">
      <w:pPr>
        <w:spacing w:after="0" w:line="240" w:lineRule="auto"/>
      </w:pPr>
    </w:p>
    <w:p w14:paraId="223ED238" w14:textId="7E817BC0" w:rsidR="0048654F" w:rsidRDefault="0048654F" w:rsidP="0048654F">
      <w:pPr>
        <w:spacing w:after="0" w:line="240" w:lineRule="auto"/>
      </w:pPr>
    </w:p>
    <w:p w14:paraId="0D74F572" w14:textId="3C240E12" w:rsidR="006631E2" w:rsidRDefault="0048654F" w:rsidP="006631E2">
      <w:pPr>
        <w:spacing w:after="0" w:line="240" w:lineRule="auto"/>
        <w:ind w:firstLine="709"/>
        <w:jc w:val="both"/>
      </w:pPr>
      <w:r w:rsidRPr="0048654F">
        <w:t>Тестирование программного обеспечения является неотъемлемым этапом жизненного цикла разработки, направленным на выявление дефектов, проверку соответствия продукта заявленным требованиям и оценку его качества.</w:t>
      </w:r>
      <w:r w:rsidR="006546A2">
        <w:t xml:space="preserve"> </w:t>
      </w:r>
      <w:r w:rsidR="006546A2" w:rsidRPr="006546A2">
        <w:t>Актуальность проведения тестирования обусловлена тем, что даже незначительные ошибки в игровой логике или обработке пользовательского ввода могут привести к некорректн</w:t>
      </w:r>
      <w:r w:rsidR="006546A2">
        <w:t>ой работе программы</w:t>
      </w:r>
      <w:r w:rsidR="006546A2" w:rsidRPr="006546A2">
        <w:t>.</w:t>
      </w:r>
      <w:r w:rsidRPr="0048654F">
        <w:t xml:space="preserve"> Для компьютерной игры «Стрельба по шарикам» основная цель тестирования заключалась в проверке корректной реализации игровой логики, устойчивости работы всех функций и удобства пользовательского интерфейса в соответствии с техническим заданием.</w:t>
      </w:r>
    </w:p>
    <w:p w14:paraId="42E7C867" w14:textId="77777777" w:rsidR="006631E2" w:rsidRDefault="006631E2" w:rsidP="006631E2">
      <w:pPr>
        <w:spacing w:after="0" w:line="240" w:lineRule="auto"/>
        <w:ind w:firstLine="709"/>
        <w:jc w:val="both"/>
      </w:pPr>
      <w:r w:rsidRPr="006631E2">
        <w:t xml:space="preserve">В процессе разработки программного обеспечения применяются различные виды тестирования, каждый из которых решает свои задачи и направлен на проверку определённых характеристик продукта. К основным видам тестирования относятся: функциональное тестирование, нагрузочное тестирование, тестирование безопасности, тестирование совместимости, </w:t>
      </w:r>
      <w:r>
        <w:t xml:space="preserve">системное </w:t>
      </w:r>
      <w:r w:rsidRPr="006631E2">
        <w:t xml:space="preserve">тестирование и </w:t>
      </w:r>
      <w:r>
        <w:t xml:space="preserve">модульное </w:t>
      </w:r>
      <w:r w:rsidRPr="006631E2">
        <w:t>тестирование.</w:t>
      </w:r>
    </w:p>
    <w:p w14:paraId="375D6204" w14:textId="365DADF8" w:rsidR="00234372" w:rsidRDefault="00234372" w:rsidP="006631E2">
      <w:pPr>
        <w:spacing w:after="0" w:line="240" w:lineRule="auto"/>
        <w:ind w:firstLine="709"/>
        <w:jc w:val="both"/>
      </w:pPr>
      <w:r>
        <w:t>Для программного обеспечения игры «Стрельба по шарикам» проведены следующие виды тестирования</w:t>
      </w:r>
    </w:p>
    <w:p w14:paraId="7D1C8A2B" w14:textId="50A43DE9" w:rsidR="00234372" w:rsidRDefault="00234372" w:rsidP="006546A2">
      <w:pPr>
        <w:pStyle w:val="ac"/>
        <w:numPr>
          <w:ilvl w:val="0"/>
          <w:numId w:val="28"/>
        </w:numPr>
        <w:tabs>
          <w:tab w:val="left" w:pos="993"/>
        </w:tabs>
        <w:spacing w:after="0" w:line="240" w:lineRule="auto"/>
        <w:ind w:left="0" w:firstLine="698"/>
        <w:jc w:val="both"/>
      </w:pPr>
      <w:r>
        <w:t xml:space="preserve">Функциональное тестирование – </w:t>
      </w:r>
      <w:r w:rsidR="006546A2">
        <w:t>это процесс проверки соответствия программного обеспечения</w:t>
      </w:r>
      <w:r w:rsidR="006546A2" w:rsidRPr="006546A2">
        <w:t>,</w:t>
      </w:r>
      <w:r w:rsidR="006546A2">
        <w:t xml:space="preserve"> его функциональным требованиям и спецификациям</w:t>
      </w:r>
      <w:r w:rsidR="006546A2" w:rsidRPr="006546A2">
        <w:t>.</w:t>
      </w:r>
    </w:p>
    <w:p w14:paraId="29F12727" w14:textId="10ED5017" w:rsidR="00234372" w:rsidRDefault="00234372" w:rsidP="006546A2">
      <w:pPr>
        <w:pStyle w:val="ac"/>
        <w:numPr>
          <w:ilvl w:val="0"/>
          <w:numId w:val="28"/>
        </w:numPr>
        <w:tabs>
          <w:tab w:val="left" w:pos="993"/>
        </w:tabs>
        <w:spacing w:after="0" w:line="240" w:lineRule="auto"/>
        <w:ind w:left="0" w:firstLine="698"/>
        <w:jc w:val="both"/>
      </w:pPr>
      <w:r>
        <w:t xml:space="preserve">Тестирование пользовательского интерфейса – </w:t>
      </w:r>
      <w:r w:rsidR="006546A2">
        <w:t>оценка удобства и понятности для конечного пользователя</w:t>
      </w:r>
      <w:r w:rsidR="006546A2" w:rsidRPr="006546A2">
        <w:t>.</w:t>
      </w:r>
    </w:p>
    <w:p w14:paraId="5051FC69" w14:textId="1EC54CEE" w:rsidR="00403F46" w:rsidRDefault="006963AD" w:rsidP="006963AD">
      <w:pPr>
        <w:pStyle w:val="ac"/>
        <w:numPr>
          <w:ilvl w:val="0"/>
          <w:numId w:val="28"/>
        </w:numPr>
        <w:tabs>
          <w:tab w:val="left" w:pos="993"/>
        </w:tabs>
        <w:spacing w:after="0" w:line="240" w:lineRule="auto"/>
        <w:ind w:left="0" w:firstLine="698"/>
        <w:jc w:val="both"/>
      </w:pPr>
      <w:r w:rsidRPr="006963AD">
        <w:t>Тестирование безопасности</w:t>
      </w:r>
      <w:r w:rsidR="00234372">
        <w:t xml:space="preserve"> – </w:t>
      </w:r>
      <w:r w:rsidR="006546A2">
        <w:t>выявление уязвимостей, проверка механизмов авторизации и защиты данных</w:t>
      </w:r>
      <w:r w:rsidR="006546A2" w:rsidRPr="006546A2">
        <w:t>.</w:t>
      </w:r>
    </w:p>
    <w:p w14:paraId="43FE2AA2" w14:textId="08B6531C" w:rsidR="008D6DEF" w:rsidRDefault="008D6DEF" w:rsidP="008D6DEF">
      <w:pPr>
        <w:tabs>
          <w:tab w:val="left" w:pos="993"/>
        </w:tabs>
        <w:spacing w:after="0" w:line="240" w:lineRule="auto"/>
        <w:ind w:firstLine="709"/>
        <w:jc w:val="both"/>
      </w:pPr>
      <w:r w:rsidRPr="008D6DEF">
        <w:t>Результаты функционального тестирования и тестирования пользовательского интерфейса представлены на рисунке 5.</w:t>
      </w:r>
    </w:p>
    <w:p w14:paraId="51BDAD96" w14:textId="77777777" w:rsidR="008D6DEF" w:rsidRDefault="008D6DEF" w:rsidP="008D6DEF">
      <w:pPr>
        <w:tabs>
          <w:tab w:val="left" w:pos="993"/>
        </w:tabs>
        <w:spacing w:after="0" w:line="240" w:lineRule="auto"/>
        <w:ind w:firstLine="709"/>
        <w:jc w:val="both"/>
      </w:pPr>
    </w:p>
    <w:p w14:paraId="576B79A7" w14:textId="6229E926" w:rsidR="00403F46" w:rsidRDefault="00403F46" w:rsidP="00403F46">
      <w:pPr>
        <w:pStyle w:val="ac"/>
        <w:tabs>
          <w:tab w:val="left" w:pos="993"/>
        </w:tabs>
        <w:spacing w:after="0" w:line="240" w:lineRule="auto"/>
        <w:ind w:left="0"/>
        <w:jc w:val="center"/>
      </w:pPr>
      <w:r w:rsidRPr="00403F46">
        <w:rPr>
          <w:noProof/>
        </w:rPr>
        <w:lastRenderedPageBreak/>
        <w:drawing>
          <wp:inline distT="0" distB="0" distL="0" distR="0" wp14:anchorId="7CE24984" wp14:editId="384896F4">
            <wp:extent cx="5603443" cy="2923752"/>
            <wp:effectExtent l="0" t="0" r="0" b="0"/>
            <wp:docPr id="195960783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607839" name=""/>
                    <pic:cNvPicPr/>
                  </pic:nvPicPr>
                  <pic:blipFill>
                    <a:blip r:embed="rId15"/>
                    <a:stretch>
                      <a:fillRect/>
                    </a:stretch>
                  </pic:blipFill>
                  <pic:spPr>
                    <a:xfrm>
                      <a:off x="0" y="0"/>
                      <a:ext cx="5609149" cy="2926729"/>
                    </a:xfrm>
                    <a:prstGeom prst="rect">
                      <a:avLst/>
                    </a:prstGeom>
                  </pic:spPr>
                </pic:pic>
              </a:graphicData>
            </a:graphic>
          </wp:inline>
        </w:drawing>
      </w:r>
    </w:p>
    <w:p w14:paraId="33998D7B" w14:textId="555B1199" w:rsidR="00403F46" w:rsidRPr="008D6DEF" w:rsidRDefault="008D6DEF" w:rsidP="00403F46">
      <w:pPr>
        <w:spacing w:before="280" w:after="0" w:line="240" w:lineRule="auto"/>
        <w:ind w:firstLine="709"/>
        <w:jc w:val="both"/>
      </w:pPr>
      <w:r w:rsidRPr="008D6DEF">
        <w:t>Рисунок 5 – Функциональное тестирование и интерфейс программного обеспечения</w:t>
      </w:r>
    </w:p>
    <w:p w14:paraId="468E32C2" w14:textId="215E51AC" w:rsidR="00D35285" w:rsidRDefault="00C91F30" w:rsidP="00745CD9">
      <w:pPr>
        <w:spacing w:before="280" w:after="0" w:line="240" w:lineRule="auto"/>
        <w:ind w:firstLine="709"/>
        <w:jc w:val="both"/>
      </w:pPr>
      <w:r w:rsidRPr="00C91F30">
        <w:t xml:space="preserve">На рисунке 5 представлен главный экран работающего приложения в момент игровой сессии. В верхней части окна отображается текущий счёт игрока — «Счёт 50», что подтверждает корректную работу алгоритма подсчёта очков. На панели управления видна выбранная сложность, что соответствует значению игрового такта в 1 </w:t>
      </w:r>
      <w:r>
        <w:t>секунду</w:t>
      </w:r>
      <w:r w:rsidRPr="00C91F30">
        <w:t xml:space="preserve">. Пользователь задал размер игрового поля: ширина — 7, высота — 5. После нажатия кнопки «Применить изменения» поле успешно перегенерировалось, что демонстрирует корректную обработку события изменения размеров. Само игровое поле представлено в виде сетки 7×5, где в одной из ячеек активна мишень — шарик </w:t>
      </w:r>
      <w:r w:rsidR="006963AD">
        <w:t xml:space="preserve">красного </w:t>
      </w:r>
      <w:r w:rsidRPr="00C91F30">
        <w:t>цвета, готовый к взаимодействию. Таким образом, рисунок 5 наглядно иллюстрирует успешное прохождение функциональных тестов: все элементы управления работают корректно, игровая логика выполняется, а пользовательский интерфейс отображает актуальную информацию без ошибок.</w:t>
      </w:r>
    </w:p>
    <w:p w14:paraId="11F16452" w14:textId="3A700276" w:rsidR="00745CD9" w:rsidRDefault="00745CD9" w:rsidP="00745CD9">
      <w:pPr>
        <w:spacing w:after="0" w:line="240" w:lineRule="auto"/>
        <w:ind w:firstLine="709"/>
        <w:jc w:val="both"/>
      </w:pPr>
      <w:r w:rsidRPr="00745CD9">
        <w:t>Тестирование пользовательского интерфейса проводилось с целью оценки удобства и понятности взаимодействия конечного пользователя с программой. Как показано на рисунке 5, все элементы управления расположены на главной форме логически сгруппированными блоками: слева находится игровое поле, справа — панель настроек и управления. Переключатели выбора сложности выполнены в виде радиокнопок, что исключает одновременный выбор нескольких значений и интуитивно понятно пользователю.</w:t>
      </w:r>
    </w:p>
    <w:p w14:paraId="66FA944C" w14:textId="36180F76" w:rsidR="008D6DEF" w:rsidRDefault="00745CD9" w:rsidP="008D6DEF">
      <w:pPr>
        <w:spacing w:after="0" w:line="240" w:lineRule="auto"/>
        <w:ind w:firstLine="709"/>
        <w:jc w:val="both"/>
      </w:pPr>
      <w:r w:rsidRPr="00745CD9">
        <w:t xml:space="preserve">Поля ввода «Ширина» и «Высота» сопровождаются подписями и кнопкой «Применить изменения», что обеспечивает явное подтверждение действия пользователя. Кнопка «Старт» имеет контрастное оформление и расположена в нижней части панели управления, что делает её легко обнаруживаемой. Текущий счёт игрока выводится в заголовок окна, что соответствует требованию технического задания и позволяет пользователю постоянно отслеживать свой результат без отвлечения на дополнительные элементы. Таким образом, тестирование </w:t>
      </w:r>
      <w:r w:rsidRPr="00745CD9">
        <w:lastRenderedPageBreak/>
        <w:t>пользовательского интерфейса подтвердило, что расположение и оформление элементов управления являются интуитивно понятными, а все необходимые для игры функции доступны пользователю без предварительного обучения.</w:t>
      </w:r>
    </w:p>
    <w:p w14:paraId="10EB4030" w14:textId="244EB0C4" w:rsidR="008D6DEF" w:rsidRPr="008D6DEF" w:rsidRDefault="008D6DEF" w:rsidP="008D6DEF">
      <w:pPr>
        <w:spacing w:after="0" w:line="240" w:lineRule="auto"/>
        <w:ind w:firstLine="709"/>
        <w:jc w:val="both"/>
      </w:pPr>
      <w:r>
        <w:t>Тестирование безопасности показано на рисунке 6</w:t>
      </w:r>
      <w:r w:rsidRPr="008D6DEF">
        <w:t>.</w:t>
      </w:r>
    </w:p>
    <w:p w14:paraId="68FBF0B8" w14:textId="77777777" w:rsidR="008D6DEF" w:rsidRDefault="008D6DEF" w:rsidP="008D6DEF">
      <w:pPr>
        <w:spacing w:after="0" w:line="240" w:lineRule="auto"/>
        <w:ind w:firstLine="709"/>
        <w:jc w:val="both"/>
      </w:pPr>
    </w:p>
    <w:p w14:paraId="6CFE92C0" w14:textId="5E6C0DCC" w:rsidR="008D6DEF" w:rsidRDefault="008D6DEF" w:rsidP="008D6DEF">
      <w:pPr>
        <w:spacing w:after="0" w:line="240" w:lineRule="auto"/>
        <w:jc w:val="center"/>
      </w:pPr>
      <w:r w:rsidRPr="008D6DEF">
        <w:drawing>
          <wp:inline distT="0" distB="0" distL="0" distR="0" wp14:anchorId="15E0AB08" wp14:editId="670E0455">
            <wp:extent cx="4801270" cy="1781424"/>
            <wp:effectExtent l="0" t="0" r="0" b="9525"/>
            <wp:docPr id="95905516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055162" name=""/>
                    <pic:cNvPicPr/>
                  </pic:nvPicPr>
                  <pic:blipFill>
                    <a:blip r:embed="rId16"/>
                    <a:stretch>
                      <a:fillRect/>
                    </a:stretch>
                  </pic:blipFill>
                  <pic:spPr>
                    <a:xfrm>
                      <a:off x="0" y="0"/>
                      <a:ext cx="4801270" cy="1781424"/>
                    </a:xfrm>
                    <a:prstGeom prst="rect">
                      <a:avLst/>
                    </a:prstGeom>
                  </pic:spPr>
                </pic:pic>
              </a:graphicData>
            </a:graphic>
          </wp:inline>
        </w:drawing>
      </w:r>
    </w:p>
    <w:p w14:paraId="725A4564" w14:textId="79E01495" w:rsidR="008D6DEF" w:rsidRPr="008D6DEF" w:rsidRDefault="008D6DEF" w:rsidP="008D6DEF">
      <w:pPr>
        <w:spacing w:before="280" w:after="0" w:line="240" w:lineRule="auto"/>
        <w:ind w:firstLine="709"/>
        <w:jc w:val="both"/>
        <w:rPr>
          <w:lang w:val="en-US"/>
        </w:rPr>
      </w:pPr>
      <w:r>
        <w:t xml:space="preserve">Рисунок </w:t>
      </w:r>
      <w:r>
        <w:t>6</w:t>
      </w:r>
      <w:r>
        <w:t xml:space="preserve"> – Тестирование безопасности ПО</w:t>
      </w:r>
    </w:p>
    <w:p w14:paraId="1C1F053E" w14:textId="77777777" w:rsidR="008D6DEF" w:rsidRDefault="008D6DEF" w:rsidP="00745CD9">
      <w:pPr>
        <w:spacing w:after="0" w:line="240" w:lineRule="auto"/>
        <w:ind w:firstLine="709"/>
        <w:jc w:val="both"/>
      </w:pPr>
    </w:p>
    <w:p w14:paraId="3A3A6745" w14:textId="4C14B5C5" w:rsidR="006963AD" w:rsidRPr="00745CD9" w:rsidRDefault="006963AD" w:rsidP="00745CD9">
      <w:pPr>
        <w:spacing w:after="0" w:line="240" w:lineRule="auto"/>
        <w:ind w:firstLine="709"/>
        <w:jc w:val="both"/>
      </w:pPr>
      <w:r w:rsidRPr="006963AD">
        <w:t>Тестирование безопасности в контексте данного приложения проводилось с целью проверки устойчивости программы к некорректным действиям пользователя и защите от ввода ошибочных значений.</w:t>
      </w:r>
      <w:r w:rsidRPr="006963AD">
        <w:rPr>
          <w:rFonts w:ascii="Segoe UI" w:hAnsi="Segoe UI" w:cs="Segoe UI"/>
          <w:color w:val="0F1115"/>
          <w:shd w:val="clear" w:color="auto" w:fill="FFFFFF"/>
        </w:rPr>
        <w:t xml:space="preserve"> </w:t>
      </w:r>
      <w:r w:rsidRPr="006963AD">
        <w:t>Поля ввода «Ширина» и «Высота» были протестированы на ввод значений, выходящих за допустимые пределы (менее 2 и более 7). В ходе тестирования установлено, что при попытке установить размер поля 1×1 или 10×10 программа корректно обрабатывает ввод и либо устанавливает граничные значения (2 или 7), либо не применяет изменения, выводя информационное сообщение.</w:t>
      </w:r>
      <w:r w:rsidRPr="006963AD">
        <w:rPr>
          <w:rFonts w:ascii="Segoe UI" w:hAnsi="Segoe UI" w:cs="Segoe UI"/>
          <w:color w:val="0F1115"/>
          <w:shd w:val="clear" w:color="auto" w:fill="FFFFFF"/>
        </w:rPr>
        <w:t xml:space="preserve"> </w:t>
      </w:r>
      <w:r w:rsidRPr="006963AD">
        <w:t>Также были проверены поля на ввод нечисловых символов (буквы, знаки препинания) — приложение блокирует такой ввод или игнорирует его без возникновения ошибок выполнения.</w:t>
      </w:r>
    </w:p>
    <w:p w14:paraId="4D5AB7BB" w14:textId="77777777" w:rsidR="00234372" w:rsidRDefault="00234372" w:rsidP="00457D8A">
      <w:pPr>
        <w:spacing w:after="0" w:line="240" w:lineRule="auto"/>
      </w:pPr>
    </w:p>
    <w:p w14:paraId="15705192" w14:textId="524F3BFF" w:rsidR="00030797" w:rsidRDefault="00030797" w:rsidP="00457D8A">
      <w:pPr>
        <w:spacing w:after="0" w:line="240" w:lineRule="auto"/>
      </w:pPr>
    </w:p>
    <w:p w14:paraId="7B410C33" w14:textId="13BC95AD" w:rsidR="00030797" w:rsidRDefault="00030797" w:rsidP="00030797">
      <w:pPr>
        <w:pStyle w:val="2"/>
        <w:jc w:val="both"/>
      </w:pPr>
      <w:bookmarkStart w:id="42" w:name="_Toc191392415"/>
      <w:bookmarkStart w:id="43" w:name="_Toc191392468"/>
      <w:bookmarkStart w:id="44" w:name="_Toc221608885"/>
      <w:bookmarkStart w:id="45" w:name="_Toc223601676"/>
      <w:r>
        <w:t xml:space="preserve">2.4 </w:t>
      </w:r>
      <w:bookmarkEnd w:id="42"/>
      <w:bookmarkEnd w:id="43"/>
      <w:r w:rsidR="004F0A98">
        <w:t>Руководство пользователя</w:t>
      </w:r>
      <w:bookmarkEnd w:id="44"/>
      <w:bookmarkEnd w:id="45"/>
    </w:p>
    <w:p w14:paraId="097DE7A2" w14:textId="77777777" w:rsidR="00030797" w:rsidRDefault="00030797" w:rsidP="00030797">
      <w:pPr>
        <w:spacing w:after="0" w:line="240" w:lineRule="auto"/>
      </w:pPr>
    </w:p>
    <w:p w14:paraId="3E2BEE78" w14:textId="77777777" w:rsidR="00030797" w:rsidRDefault="00030797" w:rsidP="00030797">
      <w:pPr>
        <w:spacing w:after="0" w:line="240" w:lineRule="auto"/>
      </w:pPr>
    </w:p>
    <w:p w14:paraId="3D7013F3" w14:textId="6653B5CB" w:rsidR="00A67692" w:rsidRDefault="00A67692" w:rsidP="00A67692">
      <w:pPr>
        <w:spacing w:after="0" w:line="240" w:lineRule="auto"/>
        <w:ind w:firstLine="709"/>
      </w:pPr>
    </w:p>
    <w:p w14:paraId="735FD7B7" w14:textId="77777777" w:rsidR="00A67692" w:rsidRDefault="00A67692" w:rsidP="00030797">
      <w:pPr>
        <w:spacing w:after="0" w:line="240" w:lineRule="auto"/>
      </w:pPr>
    </w:p>
    <w:p w14:paraId="36684969" w14:textId="77777777" w:rsidR="00030797" w:rsidRDefault="00030797" w:rsidP="00030797">
      <w:pPr>
        <w:spacing w:after="0" w:line="240" w:lineRule="auto"/>
      </w:pPr>
    </w:p>
    <w:p w14:paraId="59D5167D" w14:textId="6FE9F1BE" w:rsidR="00030797" w:rsidRDefault="00030797" w:rsidP="00030797">
      <w:pPr>
        <w:pStyle w:val="2"/>
        <w:jc w:val="both"/>
      </w:pPr>
      <w:bookmarkStart w:id="46" w:name="_Toc191392416"/>
      <w:bookmarkStart w:id="47" w:name="_Toc191392469"/>
      <w:bookmarkStart w:id="48" w:name="_Toc221608886"/>
      <w:bookmarkStart w:id="49" w:name="_Toc223601677"/>
      <w:r>
        <w:t xml:space="preserve">2.5 </w:t>
      </w:r>
      <w:bookmarkEnd w:id="46"/>
      <w:bookmarkEnd w:id="47"/>
      <w:r w:rsidR="004F0A98">
        <w:t>Рекомендации по внедрению и сопровождению</w:t>
      </w:r>
      <w:bookmarkEnd w:id="48"/>
      <w:bookmarkEnd w:id="49"/>
    </w:p>
    <w:p w14:paraId="5ECC8EFA" w14:textId="77777777" w:rsidR="00030797" w:rsidRDefault="00030797" w:rsidP="00030797">
      <w:pPr>
        <w:spacing w:after="0" w:line="240" w:lineRule="auto"/>
      </w:pPr>
    </w:p>
    <w:p w14:paraId="6895F74B" w14:textId="77777777" w:rsidR="00030797" w:rsidRDefault="00030797" w:rsidP="00030797">
      <w:pPr>
        <w:spacing w:after="0" w:line="240" w:lineRule="auto"/>
      </w:pPr>
    </w:p>
    <w:p w14:paraId="45C55BDA" w14:textId="0E5035F4" w:rsidR="007D3C7E" w:rsidRDefault="007D3C7E" w:rsidP="0079372E">
      <w:pPr>
        <w:spacing w:after="0" w:line="240" w:lineRule="auto"/>
        <w:ind w:firstLine="709"/>
        <w:jc w:val="both"/>
      </w:pPr>
      <w:r>
        <w:t xml:space="preserve">Внедрение информационной системы (ИС) – </w:t>
      </w:r>
      <w:r w:rsidR="00902B77" w:rsidRPr="00902B77">
        <w:t>это процесс организации целенаправленной деятельности по вводу разработанного программного продукта в промышленную (или учебную) эксплуатацию, включающий подготовку технической базы, инсталляцию программного обеспечения, настройку параметров и обучение пользователей</w:t>
      </w:r>
      <w:r w:rsidR="00902B77">
        <w:t xml:space="preserve">. </w:t>
      </w:r>
      <w:r w:rsidR="00902B77" w:rsidRPr="00902B77">
        <w:t xml:space="preserve">Целью внедрения является обеспечение стабильной работы </w:t>
      </w:r>
      <w:r w:rsidR="00902B77" w:rsidRPr="00902B77">
        <w:lastRenderedPageBreak/>
        <w:t>программного продукта в реальных условиях, достижение заданных показателей эффективности и удовлетворение потребностей конечных пользователей.</w:t>
      </w:r>
    </w:p>
    <w:p w14:paraId="529DA997" w14:textId="5DB70098" w:rsidR="007D3C7E" w:rsidRPr="0079372E" w:rsidRDefault="007D3C7E" w:rsidP="0079372E">
      <w:pPr>
        <w:spacing w:after="0" w:line="240" w:lineRule="auto"/>
        <w:ind w:firstLine="709"/>
        <w:jc w:val="both"/>
      </w:pPr>
      <w:r>
        <w:t>Этапы внедрения игры «Стрельба по шарикам» представлена в таблице 3</w:t>
      </w:r>
      <w:r w:rsidR="0079372E" w:rsidRPr="0079372E">
        <w:t>.</w:t>
      </w:r>
    </w:p>
    <w:p w14:paraId="4EBA75B7" w14:textId="77777777" w:rsidR="007D3C7E" w:rsidRDefault="007D3C7E" w:rsidP="0079372E">
      <w:pPr>
        <w:spacing w:after="0" w:line="240" w:lineRule="auto"/>
        <w:ind w:firstLine="709"/>
        <w:jc w:val="both"/>
      </w:pPr>
    </w:p>
    <w:p w14:paraId="43D14792" w14:textId="737B2CC1" w:rsidR="007D3C7E" w:rsidRPr="0079372E" w:rsidRDefault="007D3C7E" w:rsidP="0079372E">
      <w:pPr>
        <w:spacing w:after="280" w:line="240" w:lineRule="auto"/>
        <w:ind w:firstLine="709"/>
        <w:jc w:val="both"/>
      </w:pPr>
      <w:r>
        <w:t xml:space="preserve">Таблица 3 – </w:t>
      </w:r>
      <w:r w:rsidR="0079372E">
        <w:t>Э</w:t>
      </w:r>
      <w:r>
        <w:t>тапы внедрения игры «Стрельба по шарикам»</w:t>
      </w:r>
    </w:p>
    <w:tbl>
      <w:tblPr>
        <w:tblStyle w:val="af1"/>
        <w:tblW w:w="0" w:type="auto"/>
        <w:tblLook w:val="04A0" w:firstRow="1" w:lastRow="0" w:firstColumn="1" w:lastColumn="0" w:noHBand="0" w:noVBand="1"/>
      </w:tblPr>
      <w:tblGrid>
        <w:gridCol w:w="3681"/>
        <w:gridCol w:w="6457"/>
      </w:tblGrid>
      <w:tr w:rsidR="007D3C7E" w14:paraId="20A6BE8B" w14:textId="77777777" w:rsidTr="007D3C7E">
        <w:tc>
          <w:tcPr>
            <w:tcW w:w="3681" w:type="dxa"/>
          </w:tcPr>
          <w:p w14:paraId="65563101" w14:textId="209FA05C" w:rsidR="007D3C7E" w:rsidRDefault="007D3C7E" w:rsidP="007D3C7E">
            <w:pPr>
              <w:jc w:val="center"/>
            </w:pPr>
            <w:r>
              <w:t>Номер и название этапа</w:t>
            </w:r>
          </w:p>
        </w:tc>
        <w:tc>
          <w:tcPr>
            <w:tcW w:w="6457" w:type="dxa"/>
          </w:tcPr>
          <w:p w14:paraId="36A2DA8A" w14:textId="46892F53" w:rsidR="007D3C7E" w:rsidRDefault="007D3C7E" w:rsidP="007D3C7E">
            <w:pPr>
              <w:jc w:val="center"/>
            </w:pPr>
            <w:r>
              <w:t>Описание работ по внедрению</w:t>
            </w:r>
          </w:p>
        </w:tc>
      </w:tr>
      <w:tr w:rsidR="007D3C7E" w14:paraId="782381D4" w14:textId="77777777" w:rsidTr="007D3C7E">
        <w:tc>
          <w:tcPr>
            <w:tcW w:w="3681" w:type="dxa"/>
          </w:tcPr>
          <w:p w14:paraId="37E8AF3E" w14:textId="5D80F3E2" w:rsidR="007D3C7E" w:rsidRDefault="007D3C7E" w:rsidP="007D3C7E">
            <w:r>
              <w:t xml:space="preserve">1 </w:t>
            </w:r>
            <w:r w:rsidR="00902B77" w:rsidRPr="00902B77">
              <w:t>Подготовка к внедрению</w:t>
            </w:r>
          </w:p>
        </w:tc>
        <w:tc>
          <w:tcPr>
            <w:tcW w:w="6457" w:type="dxa"/>
          </w:tcPr>
          <w:p w14:paraId="7497A1B5" w14:textId="2D47F28D" w:rsidR="007D3C7E" w:rsidRDefault="00902B77" w:rsidP="0079372E">
            <w:pPr>
              <w:jc w:val="both"/>
            </w:pPr>
            <w:r w:rsidRPr="00902B77">
              <w:t>Проверка технического состояния целевых компьютеров (наличие ОС Windows версии 7/8/10/11, установленной платформы .NET Framework (не ниже версии 4.7.2), достаточного объёма оперативной памяти (от 512 МБ) и свободного места на диске (не менее 10 МБ).</w:t>
            </w:r>
          </w:p>
        </w:tc>
      </w:tr>
      <w:tr w:rsidR="007D3C7E" w14:paraId="1FCD94BF" w14:textId="77777777" w:rsidTr="007D3C7E">
        <w:tc>
          <w:tcPr>
            <w:tcW w:w="3681" w:type="dxa"/>
          </w:tcPr>
          <w:p w14:paraId="0538A392" w14:textId="32D62CC9" w:rsidR="007D3C7E" w:rsidRDefault="007D3C7E" w:rsidP="007D3C7E">
            <w:r>
              <w:t xml:space="preserve">2 </w:t>
            </w:r>
            <w:r w:rsidR="00902B77" w:rsidRPr="00902B77">
              <w:t>Установка программного продукта</w:t>
            </w:r>
          </w:p>
        </w:tc>
        <w:tc>
          <w:tcPr>
            <w:tcW w:w="6457" w:type="dxa"/>
          </w:tcPr>
          <w:p w14:paraId="68E7CDC3" w14:textId="41B5D650" w:rsidR="007D3C7E" w:rsidRDefault="00902B77" w:rsidP="0079372E">
            <w:pPr>
              <w:jc w:val="both"/>
            </w:pPr>
            <w:r w:rsidRPr="00902B77">
              <w:t>Копирование исполняемого файла игры (BurstBalls.exe) на компьютер пользователя в выбранную директорию. Создание ярлыка на рабочем столе или в меню «Пуск» для удобного запуска. При необходимости — создание папки для сохранения пользовательских настроек.</w:t>
            </w:r>
          </w:p>
        </w:tc>
      </w:tr>
      <w:tr w:rsidR="007D3C7E" w14:paraId="61CCCE88" w14:textId="77777777" w:rsidTr="007D3C7E">
        <w:tc>
          <w:tcPr>
            <w:tcW w:w="3681" w:type="dxa"/>
          </w:tcPr>
          <w:p w14:paraId="2CD0343C" w14:textId="1CB3A539" w:rsidR="007D3C7E" w:rsidRDefault="007D3C7E" w:rsidP="007D3C7E">
            <w:r>
              <w:t xml:space="preserve">3 </w:t>
            </w:r>
            <w:r w:rsidR="00902B77" w:rsidRPr="00902B77">
              <w:t>Настройка параметров и тестирование</w:t>
            </w:r>
          </w:p>
        </w:tc>
        <w:tc>
          <w:tcPr>
            <w:tcW w:w="6457" w:type="dxa"/>
          </w:tcPr>
          <w:p w14:paraId="4A70BB43" w14:textId="7F906DCA" w:rsidR="007D3C7E" w:rsidRDefault="00902B77" w:rsidP="0079372E">
            <w:pPr>
              <w:jc w:val="both"/>
            </w:pPr>
            <w:r w:rsidRPr="00902B77">
              <w:t>Запуск приложения и проверка корректности отображения игрового поля. Выполнение пробной игровой сессии для подтверждения работоспособности всех функций: выбора сложности, изменения размера поля, подсчёта очков, работы таймеров.</w:t>
            </w:r>
          </w:p>
        </w:tc>
      </w:tr>
      <w:tr w:rsidR="007D3C7E" w14:paraId="2E97DEEE" w14:textId="77777777" w:rsidTr="007D3C7E">
        <w:tc>
          <w:tcPr>
            <w:tcW w:w="3681" w:type="dxa"/>
          </w:tcPr>
          <w:p w14:paraId="091C2568" w14:textId="2DC5EA20" w:rsidR="007D3C7E" w:rsidRDefault="007D3C7E" w:rsidP="007D3C7E">
            <w:r>
              <w:t xml:space="preserve">4 </w:t>
            </w:r>
            <w:r w:rsidR="00902B77" w:rsidRPr="00902B77">
              <w:t>Ввод в эксплуатацию и обучение пользователей</w:t>
            </w:r>
          </w:p>
        </w:tc>
        <w:tc>
          <w:tcPr>
            <w:tcW w:w="6457" w:type="dxa"/>
          </w:tcPr>
          <w:p w14:paraId="17D3ACC6" w14:textId="358081D5" w:rsidR="007D3C7E" w:rsidRDefault="0079372E" w:rsidP="0079372E">
            <w:pPr>
              <w:jc w:val="both"/>
            </w:pPr>
            <w:r>
              <w:t>Знакомство</w:t>
            </w:r>
            <w:r w:rsidR="00902B77" w:rsidRPr="00902B77">
              <w:t xml:space="preserve"> пользователя с руководством пользователя. Демонстрация основных возможностей игры: запуск новой сессии, выбор скорости, изменение размера поля, завершение игры. Приёмка программного продукта пользователем.</w:t>
            </w:r>
          </w:p>
        </w:tc>
      </w:tr>
    </w:tbl>
    <w:p w14:paraId="580FBB50" w14:textId="77777777" w:rsidR="007D3C7E" w:rsidRDefault="007D3C7E" w:rsidP="001D513C">
      <w:pPr>
        <w:spacing w:after="0" w:line="240" w:lineRule="auto"/>
        <w:ind w:firstLine="709"/>
      </w:pPr>
    </w:p>
    <w:p w14:paraId="7EB61C29" w14:textId="67533FF8" w:rsidR="00902B77" w:rsidRDefault="00902B77" w:rsidP="0079372E">
      <w:pPr>
        <w:spacing w:after="0" w:line="240" w:lineRule="auto"/>
        <w:ind w:firstLine="709"/>
        <w:jc w:val="both"/>
      </w:pPr>
      <w:r>
        <w:t xml:space="preserve">Сопровождение ИС – </w:t>
      </w:r>
      <w:r w:rsidR="00FF2197" w:rsidRPr="00FF2197">
        <w:t>это этап жизненного цикла программного продукта, который начинается после его передачи в эксплуатацию и включает в себя устранение обнаруженных ошибок, адаптацию к изменяющимся условиям работы, доработку функциональных возможностей, а также консультационную поддержку пользователей. Целями сопровождения являются обеспечение стабильного и бесперебойного функционирования программного продукта</w:t>
      </w:r>
      <w:r w:rsidR="00FF2197" w:rsidRPr="00FF2197">
        <w:t>,</w:t>
      </w:r>
      <w:r w:rsidR="00FF2197" w:rsidRPr="00FF2197">
        <w:t xml:space="preserve"> оперативное реагирование на возникающие проблемы, а также повышение удовлетворённости пользователей за счёт своевременного обновления и улучшения системы.</w:t>
      </w:r>
    </w:p>
    <w:p w14:paraId="451E2A9C" w14:textId="0802FE34" w:rsidR="00902B77" w:rsidRDefault="00902B77" w:rsidP="0079372E">
      <w:pPr>
        <w:spacing w:after="0" w:line="240" w:lineRule="auto"/>
        <w:ind w:firstLine="709"/>
        <w:jc w:val="both"/>
      </w:pPr>
      <w:r>
        <w:t>План сопровождения игры «Стрельба по шарикам» представлен в таблице 4.</w:t>
      </w:r>
    </w:p>
    <w:p w14:paraId="162A9329" w14:textId="77777777" w:rsidR="001D513C" w:rsidRDefault="001D513C" w:rsidP="0079372E">
      <w:pPr>
        <w:spacing w:after="0" w:line="240" w:lineRule="auto"/>
        <w:ind w:firstLine="709"/>
        <w:jc w:val="both"/>
      </w:pPr>
    </w:p>
    <w:p w14:paraId="0A181FF1" w14:textId="782E1E2C" w:rsidR="001D513C" w:rsidRDefault="00902B77" w:rsidP="0079372E">
      <w:pPr>
        <w:spacing w:after="0" w:line="240" w:lineRule="auto"/>
        <w:ind w:firstLine="709"/>
        <w:jc w:val="both"/>
      </w:pPr>
      <w:r>
        <w:t xml:space="preserve">Таблица </w:t>
      </w:r>
      <w:r>
        <w:t>4</w:t>
      </w:r>
      <w:r>
        <w:t xml:space="preserve"> – </w:t>
      </w:r>
      <w:r>
        <w:t>План сопровождения</w:t>
      </w:r>
      <w:r>
        <w:t xml:space="preserve"> игры «Стрельба по шарикам»</w:t>
      </w:r>
    </w:p>
    <w:p w14:paraId="255CF1D6" w14:textId="77777777" w:rsidR="00FF2197" w:rsidRDefault="00FF2197" w:rsidP="0079372E">
      <w:pPr>
        <w:spacing w:after="0" w:line="240" w:lineRule="auto"/>
        <w:ind w:firstLine="709"/>
        <w:jc w:val="both"/>
      </w:pPr>
    </w:p>
    <w:tbl>
      <w:tblPr>
        <w:tblStyle w:val="af1"/>
        <w:tblW w:w="0" w:type="auto"/>
        <w:tblLook w:val="04A0" w:firstRow="1" w:lastRow="0" w:firstColumn="1" w:lastColumn="0" w:noHBand="0" w:noVBand="1"/>
      </w:tblPr>
      <w:tblGrid>
        <w:gridCol w:w="3397"/>
        <w:gridCol w:w="6741"/>
      </w:tblGrid>
      <w:tr w:rsidR="00902B77" w14:paraId="069CB7F8" w14:textId="77777777" w:rsidTr="0079372E">
        <w:tc>
          <w:tcPr>
            <w:tcW w:w="3397" w:type="dxa"/>
            <w:vAlign w:val="center"/>
          </w:tcPr>
          <w:p w14:paraId="52C79013" w14:textId="3D6E3225" w:rsidR="00902B77" w:rsidRDefault="00902B77" w:rsidP="0079372E">
            <w:pPr>
              <w:jc w:val="center"/>
            </w:pPr>
            <w:r>
              <w:lastRenderedPageBreak/>
              <w:t>Номер и название э</w:t>
            </w:r>
            <w:r>
              <w:t>лемента сопровождения</w:t>
            </w:r>
          </w:p>
        </w:tc>
        <w:tc>
          <w:tcPr>
            <w:tcW w:w="6741" w:type="dxa"/>
            <w:vAlign w:val="center"/>
          </w:tcPr>
          <w:p w14:paraId="4CEEF794" w14:textId="70BA4721" w:rsidR="00902B77" w:rsidRDefault="00902B77" w:rsidP="0079372E">
            <w:pPr>
              <w:jc w:val="center"/>
            </w:pPr>
            <w:r>
              <w:t xml:space="preserve">Описание работ по </w:t>
            </w:r>
            <w:r>
              <w:t>сопровождению</w:t>
            </w:r>
          </w:p>
        </w:tc>
      </w:tr>
      <w:tr w:rsidR="001D513C" w14:paraId="618922E7" w14:textId="77777777" w:rsidTr="0079372E">
        <w:tc>
          <w:tcPr>
            <w:tcW w:w="3397" w:type="dxa"/>
          </w:tcPr>
          <w:p w14:paraId="450923DE" w14:textId="287885A6" w:rsidR="001D513C" w:rsidRDefault="001D513C" w:rsidP="0079372E">
            <w:r>
              <w:t>1 Поддержка связи с пользователями</w:t>
            </w:r>
          </w:p>
        </w:tc>
        <w:tc>
          <w:tcPr>
            <w:tcW w:w="6741" w:type="dxa"/>
          </w:tcPr>
          <w:p w14:paraId="0AB1C96D" w14:textId="55A624DE" w:rsidR="001D513C" w:rsidRPr="001D513C" w:rsidRDefault="001D513C" w:rsidP="0079372E">
            <w:pPr>
              <w:jc w:val="both"/>
            </w:pPr>
            <w:r>
              <w:t>Ответы на вопросы пользователей</w:t>
            </w:r>
            <w:r w:rsidRPr="001D513C">
              <w:t>,</w:t>
            </w:r>
            <w:r>
              <w:t xml:space="preserve"> возникающие в процессе эксплуатации системы, посредствам телефонной связи, электронной почты и формы обратной связи в </w:t>
            </w:r>
            <w:r>
              <w:rPr>
                <w:lang w:val="en-US"/>
              </w:rPr>
              <w:t>Google</w:t>
            </w:r>
            <w:r>
              <w:t>.</w:t>
            </w:r>
          </w:p>
        </w:tc>
      </w:tr>
      <w:tr w:rsidR="001D513C" w14:paraId="528A9896" w14:textId="77777777" w:rsidTr="0079372E">
        <w:tc>
          <w:tcPr>
            <w:tcW w:w="3397" w:type="dxa"/>
          </w:tcPr>
          <w:p w14:paraId="63617257" w14:textId="670A7080" w:rsidR="001D513C" w:rsidRDefault="001D513C" w:rsidP="0079372E">
            <w:r>
              <w:t>2</w:t>
            </w:r>
            <w:r w:rsidR="00FF2197">
              <w:t xml:space="preserve"> </w:t>
            </w:r>
            <w:r w:rsidR="00FF2197" w:rsidRPr="00FF2197">
              <w:t>Корректирующее сопровождение</w:t>
            </w:r>
          </w:p>
        </w:tc>
        <w:tc>
          <w:tcPr>
            <w:tcW w:w="6741" w:type="dxa"/>
          </w:tcPr>
          <w:p w14:paraId="2C6C51CB" w14:textId="478C8301" w:rsidR="001D513C" w:rsidRDefault="00FF2197" w:rsidP="0079372E">
            <w:pPr>
              <w:jc w:val="both"/>
            </w:pPr>
            <w:r w:rsidRPr="00FF2197">
              <w:t>Выявление и устранение ошибок, обнаруженных в процессе эксплуатации (например, некорректная отрисовка поля, сбои таймеров, неверный подсчёт очков). Выпуск исправленных версий программы.</w:t>
            </w:r>
          </w:p>
        </w:tc>
      </w:tr>
      <w:tr w:rsidR="001D513C" w14:paraId="7840C155" w14:textId="77777777" w:rsidTr="0079372E">
        <w:tc>
          <w:tcPr>
            <w:tcW w:w="3397" w:type="dxa"/>
          </w:tcPr>
          <w:p w14:paraId="0F99322C" w14:textId="7465B0D0" w:rsidR="001D513C" w:rsidRDefault="001D513C" w:rsidP="0079372E">
            <w:r>
              <w:t>3</w:t>
            </w:r>
            <w:r w:rsidR="00FF2197">
              <w:t xml:space="preserve"> </w:t>
            </w:r>
            <w:r w:rsidR="00FF2197" w:rsidRPr="00FF2197">
              <w:t>Адаптивное сопровождение</w:t>
            </w:r>
          </w:p>
        </w:tc>
        <w:tc>
          <w:tcPr>
            <w:tcW w:w="6741" w:type="dxa"/>
          </w:tcPr>
          <w:p w14:paraId="0326881F" w14:textId="22FD35E3" w:rsidR="001D513C" w:rsidRDefault="00FF2197" w:rsidP="0079372E">
            <w:pPr>
              <w:jc w:val="both"/>
            </w:pPr>
            <w:r w:rsidRPr="00FF2197">
              <w:t>Адаптация программного продукта к изменениям: обновлениям операционной системы Windows, новым версиям платформы .NET, изменению аппаратного обеспечения. Обеспечение совместимости с будущими версиями ОС.</w:t>
            </w:r>
          </w:p>
        </w:tc>
      </w:tr>
      <w:tr w:rsidR="001D513C" w14:paraId="7751C5AE" w14:textId="77777777" w:rsidTr="0079372E">
        <w:tc>
          <w:tcPr>
            <w:tcW w:w="3397" w:type="dxa"/>
          </w:tcPr>
          <w:p w14:paraId="1BA38115" w14:textId="41378DEA" w:rsidR="001D513C" w:rsidRDefault="001D513C" w:rsidP="0079372E">
            <w:r>
              <w:t>4</w:t>
            </w:r>
            <w:r w:rsidR="00FF2197" w:rsidRPr="00FF2197">
              <w:t xml:space="preserve"> Совершенствующее сопровождение</w:t>
            </w:r>
          </w:p>
        </w:tc>
        <w:tc>
          <w:tcPr>
            <w:tcW w:w="6741" w:type="dxa"/>
          </w:tcPr>
          <w:p w14:paraId="6A9BD546" w14:textId="70D0D5A7" w:rsidR="001D513C" w:rsidRDefault="00FF2197" w:rsidP="0079372E">
            <w:pPr>
              <w:jc w:val="both"/>
            </w:pPr>
            <w:r w:rsidRPr="00FF2197">
              <w:t>Реализация дополнительных функций по запросам пользователей: добавление таблицы рекордов, звукового сопровождения, паузы в игре, новых уровней сложности, экспорта результатов.</w:t>
            </w:r>
          </w:p>
        </w:tc>
      </w:tr>
    </w:tbl>
    <w:p w14:paraId="7D28E6F0" w14:textId="77777777" w:rsidR="00902B77" w:rsidRPr="007D3C7E" w:rsidRDefault="00902B77" w:rsidP="00902B77">
      <w:pPr>
        <w:ind w:firstLine="709"/>
      </w:pPr>
    </w:p>
    <w:p w14:paraId="01944E25" w14:textId="77777777" w:rsidR="00030797" w:rsidRDefault="00030797">
      <w:pPr>
        <w:rPr>
          <w:rFonts w:eastAsiaTheme="majorEastAsia" w:cs="Times New Roman"/>
          <w:b/>
          <w:bCs/>
          <w:spacing w:val="-10"/>
          <w:kern w:val="28"/>
          <w:sz w:val="32"/>
          <w:szCs w:val="32"/>
        </w:rPr>
      </w:pPr>
      <w:bookmarkStart w:id="50" w:name="_Toc115102443"/>
      <w:bookmarkStart w:id="51" w:name="_Toc191391135"/>
      <w:r>
        <w:rPr>
          <w:rFonts w:cs="Times New Roman"/>
          <w:b/>
          <w:bCs/>
          <w:sz w:val="32"/>
          <w:szCs w:val="32"/>
        </w:rPr>
        <w:br w:type="page"/>
      </w:r>
    </w:p>
    <w:p w14:paraId="7588673C" w14:textId="5F3EA6DD" w:rsidR="00F55492" w:rsidRPr="00FE682D" w:rsidRDefault="00F55492" w:rsidP="00FE682D">
      <w:pPr>
        <w:pStyle w:val="1"/>
        <w:spacing w:after="0"/>
        <w:ind w:firstLine="0"/>
      </w:pPr>
      <w:bookmarkStart w:id="52" w:name="_Toc191392418"/>
      <w:bookmarkStart w:id="53" w:name="_Toc191392471"/>
      <w:bookmarkStart w:id="54" w:name="_Toc221608887"/>
      <w:bookmarkStart w:id="55" w:name="_Toc223601678"/>
      <w:r w:rsidRPr="00FE682D">
        <w:lastRenderedPageBreak/>
        <w:t>Заключение</w:t>
      </w:r>
      <w:bookmarkEnd w:id="50"/>
      <w:bookmarkEnd w:id="51"/>
      <w:bookmarkEnd w:id="52"/>
      <w:bookmarkEnd w:id="53"/>
      <w:bookmarkEnd w:id="54"/>
      <w:bookmarkEnd w:id="55"/>
    </w:p>
    <w:p w14:paraId="0CED57EB" w14:textId="31869D76" w:rsidR="00FF27E5" w:rsidRDefault="00FF27E5" w:rsidP="00030797">
      <w:pPr>
        <w:spacing w:after="0" w:line="240" w:lineRule="auto"/>
      </w:pPr>
    </w:p>
    <w:p w14:paraId="14537E4E" w14:textId="62212B6C" w:rsidR="00030797" w:rsidRDefault="00030797" w:rsidP="00030797">
      <w:pPr>
        <w:spacing w:after="0" w:line="240" w:lineRule="auto"/>
      </w:pPr>
    </w:p>
    <w:p w14:paraId="2D8BAF75" w14:textId="7F06D531" w:rsidR="00030797" w:rsidRDefault="00030797" w:rsidP="00030797">
      <w:pPr>
        <w:spacing w:after="0" w:line="240" w:lineRule="auto"/>
      </w:pPr>
    </w:p>
    <w:p w14:paraId="442DAFDD" w14:textId="27C07CE4" w:rsidR="00030797" w:rsidRDefault="00030797" w:rsidP="00030797">
      <w:pPr>
        <w:spacing w:after="0" w:line="240" w:lineRule="auto"/>
      </w:pPr>
    </w:p>
    <w:p w14:paraId="1E83F4DF" w14:textId="4755D1C6" w:rsidR="00030797" w:rsidRDefault="00030797" w:rsidP="00030797">
      <w:pPr>
        <w:spacing w:after="0" w:line="240" w:lineRule="auto"/>
      </w:pPr>
    </w:p>
    <w:p w14:paraId="425D6CB3" w14:textId="151FEBB7" w:rsidR="00030797" w:rsidRDefault="00030797" w:rsidP="00030797">
      <w:pPr>
        <w:spacing w:after="0" w:line="240" w:lineRule="auto"/>
      </w:pPr>
    </w:p>
    <w:p w14:paraId="04A29969" w14:textId="6CE40105" w:rsidR="00030797" w:rsidRDefault="00030797" w:rsidP="00030797">
      <w:pPr>
        <w:spacing w:after="0" w:line="240" w:lineRule="auto"/>
      </w:pPr>
    </w:p>
    <w:p w14:paraId="02081FA5" w14:textId="0CB2B61D" w:rsidR="00030797" w:rsidRDefault="00030797">
      <w:r>
        <w:br w:type="page"/>
      </w:r>
    </w:p>
    <w:p w14:paraId="3F0140B8" w14:textId="7E78E7D4" w:rsidR="00030797" w:rsidRPr="00FE682D" w:rsidRDefault="00030797" w:rsidP="00FE682D">
      <w:pPr>
        <w:pStyle w:val="1"/>
        <w:spacing w:after="0"/>
        <w:ind w:firstLine="0"/>
      </w:pPr>
      <w:bookmarkStart w:id="56" w:name="_Toc191392419"/>
      <w:bookmarkStart w:id="57" w:name="_Toc191392472"/>
      <w:bookmarkStart w:id="58" w:name="_Toc221608888"/>
      <w:bookmarkStart w:id="59" w:name="_Toc223601679"/>
      <w:r w:rsidRPr="00FE682D">
        <w:lastRenderedPageBreak/>
        <w:t>Список использованных источников</w:t>
      </w:r>
      <w:bookmarkEnd w:id="56"/>
      <w:bookmarkEnd w:id="57"/>
      <w:bookmarkEnd w:id="58"/>
      <w:bookmarkEnd w:id="59"/>
    </w:p>
    <w:p w14:paraId="7F629970" w14:textId="53AFECDC" w:rsidR="00030797" w:rsidRDefault="00030797" w:rsidP="00030797">
      <w:pPr>
        <w:spacing w:after="0" w:line="240" w:lineRule="auto"/>
      </w:pPr>
    </w:p>
    <w:p w14:paraId="1F1EA90A" w14:textId="7647946F" w:rsidR="00030797" w:rsidRDefault="00030797" w:rsidP="00030797">
      <w:pPr>
        <w:spacing w:after="0" w:line="240" w:lineRule="auto"/>
      </w:pPr>
    </w:p>
    <w:p w14:paraId="5459C682" w14:textId="3BD5B4CE" w:rsidR="00D43E12" w:rsidRPr="00D43E12" w:rsidRDefault="00D43E12" w:rsidP="00D43E12">
      <w:pPr>
        <w:pStyle w:val="ac"/>
        <w:widowControl w:val="0"/>
        <w:numPr>
          <w:ilvl w:val="0"/>
          <w:numId w:val="3"/>
        </w:numPr>
        <w:tabs>
          <w:tab w:val="left" w:pos="1134"/>
        </w:tabs>
        <w:spacing w:after="0" w:line="240" w:lineRule="auto"/>
        <w:ind w:left="0" w:firstLine="709"/>
        <w:jc w:val="both"/>
        <w:rPr>
          <w:szCs w:val="28"/>
        </w:rPr>
      </w:pPr>
      <w:r w:rsidRPr="00D43E12">
        <w:rPr>
          <w:szCs w:val="28"/>
        </w:rPr>
        <w:t>Гагарина</w:t>
      </w:r>
      <w:r w:rsidR="007933EB">
        <w:rPr>
          <w:szCs w:val="28"/>
        </w:rPr>
        <w:t xml:space="preserve">, Л.Г. </w:t>
      </w:r>
      <w:r w:rsidRPr="00D43E12">
        <w:rPr>
          <w:szCs w:val="28"/>
        </w:rPr>
        <w:t>Технология разработки программного обеспечения: учебное пособи</w:t>
      </w:r>
      <w:r w:rsidR="007933EB">
        <w:rPr>
          <w:szCs w:val="28"/>
        </w:rPr>
        <w:t xml:space="preserve">е / Л.Г. Гагарина, Е.В. </w:t>
      </w:r>
      <w:r w:rsidR="007933EB" w:rsidRPr="00D43E12">
        <w:rPr>
          <w:szCs w:val="28"/>
        </w:rPr>
        <w:t xml:space="preserve">Кокорева, </w:t>
      </w:r>
      <w:r w:rsidR="007933EB">
        <w:rPr>
          <w:szCs w:val="28"/>
        </w:rPr>
        <w:t xml:space="preserve">Б.Д. </w:t>
      </w:r>
      <w:proofErr w:type="spellStart"/>
      <w:r w:rsidR="007933EB" w:rsidRPr="00D43E12">
        <w:rPr>
          <w:szCs w:val="28"/>
        </w:rPr>
        <w:t>Виснадул</w:t>
      </w:r>
      <w:proofErr w:type="spellEnd"/>
      <w:r w:rsidR="007933EB" w:rsidRPr="00D43E12">
        <w:rPr>
          <w:szCs w:val="28"/>
        </w:rPr>
        <w:t xml:space="preserve">. </w:t>
      </w:r>
      <w:r w:rsidR="00EC065E">
        <w:rPr>
          <w:szCs w:val="28"/>
        </w:rPr>
        <w:t xml:space="preserve"> – </w:t>
      </w:r>
      <w:proofErr w:type="gramStart"/>
      <w:r w:rsidR="00EC065E">
        <w:rPr>
          <w:szCs w:val="28"/>
        </w:rPr>
        <w:t>М.</w:t>
      </w:r>
      <w:r w:rsidR="003D3DB6">
        <w:rPr>
          <w:szCs w:val="28"/>
        </w:rPr>
        <w:t xml:space="preserve"> </w:t>
      </w:r>
      <w:r w:rsidR="00EC065E">
        <w:rPr>
          <w:szCs w:val="28"/>
        </w:rPr>
        <w:t>:</w:t>
      </w:r>
      <w:proofErr w:type="gramEnd"/>
      <w:r w:rsidR="00EC065E">
        <w:rPr>
          <w:szCs w:val="28"/>
        </w:rPr>
        <w:t xml:space="preserve"> ИД ФОРУМ: ИНФРА-М, 2023</w:t>
      </w:r>
      <w:r w:rsidRPr="00D43E12">
        <w:rPr>
          <w:szCs w:val="28"/>
        </w:rPr>
        <w:t>. – 400 с.</w:t>
      </w:r>
    </w:p>
    <w:p w14:paraId="0BE2CF12" w14:textId="35A8F096" w:rsidR="007933EB" w:rsidRDefault="007933EB" w:rsidP="007933EB">
      <w:pPr>
        <w:pStyle w:val="ac"/>
        <w:widowControl w:val="0"/>
        <w:numPr>
          <w:ilvl w:val="0"/>
          <w:numId w:val="3"/>
        </w:numPr>
        <w:tabs>
          <w:tab w:val="left" w:pos="1134"/>
        </w:tabs>
        <w:spacing w:after="0" w:line="240" w:lineRule="auto"/>
        <w:ind w:left="0" w:firstLine="709"/>
        <w:jc w:val="both"/>
        <w:rPr>
          <w:szCs w:val="28"/>
        </w:rPr>
      </w:pPr>
      <w:r>
        <w:rPr>
          <w:szCs w:val="28"/>
        </w:rPr>
        <w:t>Подбельский, В.В. Программирование. Базовый курс С</w:t>
      </w:r>
      <w:r w:rsidRPr="007933EB">
        <w:rPr>
          <w:szCs w:val="28"/>
        </w:rPr>
        <w:t>#</w:t>
      </w:r>
      <w:r>
        <w:rPr>
          <w:szCs w:val="28"/>
        </w:rPr>
        <w:t xml:space="preserve">: учебник для среднего профессионального образования / В.В. Подбельский. – </w:t>
      </w:r>
      <w:r w:rsidR="00DB5B7A">
        <w:rPr>
          <w:szCs w:val="28"/>
        </w:rPr>
        <w:t>Москва:</w:t>
      </w:r>
      <w:r>
        <w:rPr>
          <w:szCs w:val="28"/>
        </w:rPr>
        <w:t xml:space="preserve"> Издательство </w:t>
      </w:r>
      <w:proofErr w:type="spellStart"/>
      <w:r>
        <w:rPr>
          <w:szCs w:val="28"/>
        </w:rPr>
        <w:t>Юрайт</w:t>
      </w:r>
      <w:proofErr w:type="spellEnd"/>
      <w:r>
        <w:rPr>
          <w:szCs w:val="28"/>
        </w:rPr>
        <w:t xml:space="preserve">, 2026. – 369 с. </w:t>
      </w:r>
      <w:r w:rsidRPr="007933EB">
        <w:rPr>
          <w:szCs w:val="28"/>
        </w:rPr>
        <w:t>[</w:t>
      </w:r>
      <w:r>
        <w:rPr>
          <w:szCs w:val="28"/>
        </w:rPr>
        <w:t>Электронный ресурс</w:t>
      </w:r>
      <w:r w:rsidRPr="007933EB">
        <w:rPr>
          <w:szCs w:val="28"/>
        </w:rPr>
        <w:t xml:space="preserve">]. </w:t>
      </w:r>
      <w:r>
        <w:rPr>
          <w:szCs w:val="28"/>
        </w:rPr>
        <w:t xml:space="preserve">– Режим доступа: </w:t>
      </w:r>
      <w:r w:rsidRPr="007933EB">
        <w:rPr>
          <w:szCs w:val="28"/>
        </w:rPr>
        <w:t>https://urait.ru/viewer/programmirovanie-bazovyy-kurs-s-598935#page/2</w:t>
      </w:r>
    </w:p>
    <w:p w14:paraId="1321423F" w14:textId="7B89DFA2" w:rsidR="00D43E12" w:rsidRDefault="003D3DB6" w:rsidP="00D43E12">
      <w:pPr>
        <w:pStyle w:val="ac"/>
        <w:widowControl w:val="0"/>
        <w:numPr>
          <w:ilvl w:val="0"/>
          <w:numId w:val="3"/>
        </w:numPr>
        <w:tabs>
          <w:tab w:val="left" w:pos="1134"/>
        </w:tabs>
        <w:spacing w:after="0" w:line="240" w:lineRule="auto"/>
        <w:ind w:left="0" w:firstLine="709"/>
        <w:jc w:val="both"/>
        <w:rPr>
          <w:szCs w:val="28"/>
        </w:rPr>
      </w:pPr>
      <w:r w:rsidRPr="00D43E12">
        <w:rPr>
          <w:szCs w:val="28"/>
        </w:rPr>
        <w:t>СТО 02069024.101 – 2015</w:t>
      </w:r>
      <w:r>
        <w:rPr>
          <w:szCs w:val="28"/>
        </w:rPr>
        <w:t xml:space="preserve">. </w:t>
      </w:r>
      <w:r w:rsidR="00D43E12" w:rsidRPr="00D43E12">
        <w:rPr>
          <w:szCs w:val="28"/>
        </w:rPr>
        <w:t xml:space="preserve">Работы студенческие. Общие </w:t>
      </w:r>
      <w:r>
        <w:rPr>
          <w:szCs w:val="28"/>
        </w:rPr>
        <w:t>требования и правила оформления</w:t>
      </w:r>
      <w:r w:rsidR="00D43E12" w:rsidRPr="00D43E12">
        <w:rPr>
          <w:szCs w:val="28"/>
        </w:rPr>
        <w:t xml:space="preserve"> – </w:t>
      </w:r>
      <w:r w:rsidR="00DB5B7A" w:rsidRPr="00D43E12">
        <w:rPr>
          <w:szCs w:val="28"/>
        </w:rPr>
        <w:t>Оренбург:</w:t>
      </w:r>
      <w:r w:rsidR="00D43E12" w:rsidRPr="00D43E12">
        <w:rPr>
          <w:szCs w:val="28"/>
        </w:rPr>
        <w:t xml:space="preserve"> Изд-во ОГУ, 2015. – 89 с.</w:t>
      </w:r>
    </w:p>
    <w:p w14:paraId="649F7F31" w14:textId="60C4174F" w:rsidR="00DB5B7A" w:rsidRPr="00DB5B7A" w:rsidRDefault="00DB5B7A" w:rsidP="007933EB">
      <w:pPr>
        <w:pStyle w:val="ac"/>
        <w:widowControl w:val="0"/>
        <w:numPr>
          <w:ilvl w:val="0"/>
          <w:numId w:val="3"/>
        </w:numPr>
        <w:tabs>
          <w:tab w:val="left" w:pos="1134"/>
        </w:tabs>
        <w:spacing w:after="0" w:line="240" w:lineRule="auto"/>
        <w:ind w:left="0" w:firstLine="709"/>
        <w:jc w:val="both"/>
        <w:rPr>
          <w:szCs w:val="28"/>
        </w:rPr>
      </w:pPr>
      <w:r w:rsidRPr="00DB5B7A">
        <w:rPr>
          <w:szCs w:val="28"/>
        </w:rPr>
        <w:t>ГОСТ</w:t>
      </w:r>
      <w:r>
        <w:rPr>
          <w:szCs w:val="28"/>
        </w:rPr>
        <w:t xml:space="preserve"> 34.602</w:t>
      </w:r>
      <w:r w:rsidRPr="00E03F24">
        <w:rPr>
          <w:szCs w:val="28"/>
        </w:rPr>
        <w:t xml:space="preserve">-2020 </w:t>
      </w:r>
      <w:r>
        <w:rPr>
          <w:szCs w:val="28"/>
        </w:rPr>
        <w:t>Информационные</w:t>
      </w:r>
      <w:r w:rsidRPr="00DB5B7A">
        <w:rPr>
          <w:szCs w:val="28"/>
        </w:rPr>
        <w:t xml:space="preserve"> технологии. Комплекс стандартов на автоматизированные системы. Техническое создание на создание автоматизированной системы.</w:t>
      </w:r>
      <w:r>
        <w:rPr>
          <w:szCs w:val="28"/>
        </w:rPr>
        <w:t xml:space="preserve"> </w:t>
      </w:r>
      <w:r w:rsidR="00371846">
        <w:rPr>
          <w:szCs w:val="28"/>
        </w:rPr>
        <w:t>–</w:t>
      </w:r>
      <w:r w:rsidR="00371846" w:rsidRPr="00371846">
        <w:rPr>
          <w:szCs w:val="28"/>
        </w:rPr>
        <w:t xml:space="preserve"> </w:t>
      </w:r>
      <w:r w:rsidR="00371846">
        <w:rPr>
          <w:szCs w:val="28"/>
        </w:rPr>
        <w:t>Москва: Издательство ФГБУ РСТ -</w:t>
      </w:r>
      <w:r w:rsidRPr="00DB5B7A">
        <w:rPr>
          <w:szCs w:val="28"/>
        </w:rPr>
        <w:t xml:space="preserve"> [</w:t>
      </w:r>
      <w:r w:rsidRPr="00DB5B7A">
        <w:t xml:space="preserve">Электронный ресурс]. – Режим доступа: </w:t>
      </w:r>
      <w:hyperlink r:id="rId17" w:history="1">
        <w:r w:rsidRPr="004B3FC3">
          <w:rPr>
            <w:rStyle w:val="ae"/>
          </w:rPr>
          <w:t>https://meganorm.ru/Index/76/76009.htm</w:t>
        </w:r>
      </w:hyperlink>
    </w:p>
    <w:p w14:paraId="0FA7F7A3" w14:textId="2EAB040F" w:rsidR="006E7F81" w:rsidRPr="006E7F81" w:rsidRDefault="006E7F81" w:rsidP="006E7F81">
      <w:pPr>
        <w:pStyle w:val="ac"/>
        <w:widowControl w:val="0"/>
        <w:numPr>
          <w:ilvl w:val="0"/>
          <w:numId w:val="3"/>
        </w:numPr>
        <w:tabs>
          <w:tab w:val="left" w:pos="1134"/>
        </w:tabs>
        <w:spacing w:after="0" w:line="240" w:lineRule="auto"/>
        <w:ind w:left="0" w:firstLine="709"/>
        <w:jc w:val="both"/>
        <w:rPr>
          <w:szCs w:val="28"/>
        </w:rPr>
      </w:pPr>
      <w:r w:rsidRPr="006E7F81">
        <w:rPr>
          <w:szCs w:val="28"/>
        </w:rPr>
        <w:t xml:space="preserve">Консультация по вопросам </w:t>
      </w:r>
      <w:proofErr w:type="spellStart"/>
      <w:r w:rsidRPr="006E7F81">
        <w:rPr>
          <w:szCs w:val="28"/>
        </w:rPr>
        <w:t>геймдизайна</w:t>
      </w:r>
      <w:proofErr w:type="spellEnd"/>
      <w:r w:rsidRPr="006E7F81">
        <w:rPr>
          <w:szCs w:val="28"/>
        </w:rPr>
        <w:t xml:space="preserve"> и методологии разработки игровых приложений / </w:t>
      </w:r>
      <w:proofErr w:type="spellStart"/>
      <w:r w:rsidRPr="006E7F81">
        <w:rPr>
          <w:szCs w:val="28"/>
        </w:rPr>
        <w:t>DeepSeek</w:t>
      </w:r>
      <w:proofErr w:type="spellEnd"/>
      <w:r w:rsidRPr="006E7F81">
        <w:rPr>
          <w:szCs w:val="28"/>
        </w:rPr>
        <w:t xml:space="preserve"> AI, 2026. </w:t>
      </w:r>
      <w:r>
        <w:rPr>
          <w:szCs w:val="28"/>
        </w:rPr>
        <w:t>-</w:t>
      </w:r>
      <w:r w:rsidRPr="006E7F81">
        <w:rPr>
          <w:szCs w:val="28"/>
        </w:rPr>
        <w:t xml:space="preserve"> Виртуальный ассистент, рекомендации по структурированию игровых механик и проектированию пользовательского интерфейса</w:t>
      </w:r>
      <w:r>
        <w:rPr>
          <w:szCs w:val="28"/>
        </w:rPr>
        <w:t xml:space="preserve"> -</w:t>
      </w:r>
      <w:r w:rsidRPr="00DB5B7A">
        <w:rPr>
          <w:szCs w:val="28"/>
        </w:rPr>
        <w:t xml:space="preserve"> [</w:t>
      </w:r>
      <w:r w:rsidRPr="00DB5B7A">
        <w:t xml:space="preserve">Электронный ресурс]. – Режим доступа: </w:t>
      </w:r>
      <w:hyperlink r:id="rId18" w:history="1">
        <w:r w:rsidRPr="004B3FC3">
          <w:rPr>
            <w:rStyle w:val="ae"/>
          </w:rPr>
          <w:t>https://chat.deepseek.com/</w:t>
        </w:r>
      </w:hyperlink>
    </w:p>
    <w:p w14:paraId="0184CA2C" w14:textId="709BDEAC" w:rsidR="00DB5B7A" w:rsidRDefault="006E7F81" w:rsidP="00D630C6">
      <w:pPr>
        <w:pStyle w:val="ac"/>
        <w:widowControl w:val="0"/>
        <w:numPr>
          <w:ilvl w:val="0"/>
          <w:numId w:val="3"/>
        </w:numPr>
        <w:tabs>
          <w:tab w:val="left" w:pos="1134"/>
        </w:tabs>
        <w:spacing w:after="0" w:line="240" w:lineRule="auto"/>
        <w:ind w:left="0" w:firstLine="709"/>
        <w:jc w:val="both"/>
        <w:rPr>
          <w:szCs w:val="28"/>
        </w:rPr>
      </w:pPr>
      <w:r w:rsidRPr="006E7F81">
        <w:rPr>
          <w:szCs w:val="28"/>
        </w:rPr>
        <w:t xml:space="preserve">Механика казуальных игр / </w:t>
      </w:r>
      <w:proofErr w:type="spellStart"/>
      <w:r w:rsidRPr="006E7F81">
        <w:rPr>
          <w:szCs w:val="28"/>
        </w:rPr>
        <w:t>Habr</w:t>
      </w:r>
      <w:proofErr w:type="spellEnd"/>
      <w:r w:rsidRPr="006E7F81">
        <w:rPr>
          <w:szCs w:val="28"/>
        </w:rPr>
        <w:t xml:space="preserve">, 2014. [Электронный ресурс]. — Режим доступа: </w:t>
      </w:r>
      <w:hyperlink r:id="rId19" w:history="1">
        <w:r w:rsidRPr="004B3FC3">
          <w:rPr>
            <w:rStyle w:val="ae"/>
            <w:szCs w:val="28"/>
          </w:rPr>
          <w:t>https://habr.com/ru/articles/124495</w:t>
        </w:r>
      </w:hyperlink>
    </w:p>
    <w:p w14:paraId="33486C35" w14:textId="3612217F" w:rsidR="00F85E5D" w:rsidRDefault="006E7F81" w:rsidP="00D630C6">
      <w:pPr>
        <w:pStyle w:val="ac"/>
        <w:widowControl w:val="0"/>
        <w:numPr>
          <w:ilvl w:val="0"/>
          <w:numId w:val="3"/>
        </w:numPr>
        <w:tabs>
          <w:tab w:val="left" w:pos="1134"/>
        </w:tabs>
        <w:spacing w:after="0" w:line="240" w:lineRule="auto"/>
        <w:ind w:left="0" w:firstLine="709"/>
        <w:jc w:val="both"/>
        <w:rPr>
          <w:szCs w:val="28"/>
        </w:rPr>
      </w:pPr>
      <w:r w:rsidRPr="006E7F81">
        <w:rPr>
          <w:szCs w:val="28"/>
        </w:rPr>
        <w:t xml:space="preserve">Как создать успешную </w:t>
      </w:r>
      <w:proofErr w:type="spellStart"/>
      <w:r w:rsidRPr="006E7F81">
        <w:rPr>
          <w:szCs w:val="28"/>
        </w:rPr>
        <w:t>гиперказуальную</w:t>
      </w:r>
      <w:proofErr w:type="spellEnd"/>
      <w:r w:rsidRPr="006E7F81">
        <w:rPr>
          <w:szCs w:val="28"/>
        </w:rPr>
        <w:t xml:space="preserve"> игру / </w:t>
      </w:r>
      <w:proofErr w:type="spellStart"/>
      <w:r w:rsidRPr="006E7F81">
        <w:rPr>
          <w:szCs w:val="28"/>
        </w:rPr>
        <w:t>Adjust</w:t>
      </w:r>
      <w:proofErr w:type="spellEnd"/>
      <w:r w:rsidRPr="006E7F81">
        <w:rPr>
          <w:szCs w:val="28"/>
        </w:rPr>
        <w:t xml:space="preserve">, 2023. [Электронный ресурс]. — Режим доступа: </w:t>
      </w:r>
      <w:hyperlink r:id="rId20" w:history="1">
        <w:r w:rsidRPr="004B3FC3">
          <w:rPr>
            <w:rStyle w:val="ae"/>
            <w:szCs w:val="28"/>
          </w:rPr>
          <w:t>https://www.adjust.com/ru/blog/how-to-make-a-hyper-casual-game-successful</w:t>
        </w:r>
      </w:hyperlink>
    </w:p>
    <w:p w14:paraId="74B5F55B" w14:textId="77777777" w:rsidR="005E4C0D" w:rsidRDefault="006C524F" w:rsidP="00D630C6">
      <w:pPr>
        <w:pStyle w:val="ac"/>
        <w:widowControl w:val="0"/>
        <w:numPr>
          <w:ilvl w:val="0"/>
          <w:numId w:val="3"/>
        </w:numPr>
        <w:tabs>
          <w:tab w:val="left" w:pos="1134"/>
        </w:tabs>
        <w:spacing w:after="0" w:line="240" w:lineRule="auto"/>
        <w:ind w:left="0" w:firstLine="709"/>
        <w:jc w:val="both"/>
        <w:rPr>
          <w:szCs w:val="28"/>
        </w:rPr>
      </w:pPr>
      <w:proofErr w:type="spellStart"/>
      <w:r w:rsidRPr="006C524F">
        <w:rPr>
          <w:szCs w:val="28"/>
        </w:rPr>
        <w:t>Grok</w:t>
      </w:r>
      <w:proofErr w:type="spellEnd"/>
      <w:r w:rsidRPr="006C524F">
        <w:rPr>
          <w:szCs w:val="28"/>
        </w:rPr>
        <w:t xml:space="preserve">: ИИ-ассистент / </w:t>
      </w:r>
      <w:proofErr w:type="spellStart"/>
      <w:r w:rsidRPr="006C524F">
        <w:rPr>
          <w:szCs w:val="28"/>
        </w:rPr>
        <w:t>xAI</w:t>
      </w:r>
      <w:proofErr w:type="spellEnd"/>
      <w:r w:rsidRPr="006C524F">
        <w:rPr>
          <w:szCs w:val="28"/>
        </w:rPr>
        <w:t xml:space="preserve">. – 2026. – Режим доступа: </w:t>
      </w:r>
      <w:hyperlink r:id="rId21" w:history="1">
        <w:r w:rsidRPr="006C524F">
          <w:rPr>
            <w:rStyle w:val="ae"/>
            <w:szCs w:val="28"/>
          </w:rPr>
          <w:t>https://grok.x.ai</w:t>
        </w:r>
      </w:hyperlink>
      <w:r w:rsidRPr="006C524F">
        <w:rPr>
          <w:szCs w:val="28"/>
        </w:rPr>
        <w:t xml:space="preserve"> (дата обращения: 26.03.2026). – Кон</w:t>
      </w:r>
    </w:p>
    <w:p w14:paraId="6206728B" w14:textId="3DA81838" w:rsidR="00F85E5D" w:rsidRDefault="006C524F" w:rsidP="005E4C0D">
      <w:pPr>
        <w:pStyle w:val="ac"/>
        <w:widowControl w:val="0"/>
        <w:numPr>
          <w:ilvl w:val="1"/>
          <w:numId w:val="3"/>
        </w:numPr>
        <w:tabs>
          <w:tab w:val="left" w:pos="1134"/>
        </w:tabs>
        <w:spacing w:after="0" w:line="240" w:lineRule="auto"/>
        <w:jc w:val="both"/>
        <w:rPr>
          <w:szCs w:val="28"/>
        </w:rPr>
      </w:pPr>
      <w:proofErr w:type="spellStart"/>
      <w:r w:rsidRPr="006C524F">
        <w:rPr>
          <w:szCs w:val="28"/>
        </w:rPr>
        <w:t>сультации</w:t>
      </w:r>
      <w:proofErr w:type="spellEnd"/>
      <w:r w:rsidRPr="006C524F">
        <w:rPr>
          <w:szCs w:val="28"/>
        </w:rPr>
        <w:t xml:space="preserve"> по проектированию пользовательского интерфейса.</w:t>
      </w:r>
    </w:p>
    <w:p w14:paraId="1268D71E" w14:textId="183D0683" w:rsidR="00D630C6" w:rsidRDefault="00D630C6" w:rsidP="00D630C6">
      <w:pPr>
        <w:pStyle w:val="ac"/>
        <w:widowControl w:val="0"/>
        <w:numPr>
          <w:ilvl w:val="0"/>
          <w:numId w:val="3"/>
        </w:numPr>
        <w:tabs>
          <w:tab w:val="left" w:pos="1134"/>
        </w:tabs>
        <w:spacing w:after="0" w:line="240" w:lineRule="auto"/>
        <w:ind w:left="0" w:firstLine="709"/>
        <w:jc w:val="both"/>
        <w:rPr>
          <w:szCs w:val="28"/>
        </w:rPr>
      </w:pPr>
      <w:r w:rsidRPr="00D630C6">
        <w:rPr>
          <w:szCs w:val="28"/>
        </w:rPr>
        <w:t xml:space="preserve">Пользовательский интерфейс: виды, элементы, этапы разработки / </w:t>
      </w:r>
      <w:proofErr w:type="spellStart"/>
      <w:r w:rsidRPr="00D630C6">
        <w:rPr>
          <w:szCs w:val="28"/>
        </w:rPr>
        <w:t>Bang</w:t>
      </w:r>
      <w:proofErr w:type="spellEnd"/>
      <w:r w:rsidRPr="00D630C6">
        <w:rPr>
          <w:szCs w:val="28"/>
        </w:rPr>
        <w:t xml:space="preserve"> </w:t>
      </w:r>
      <w:proofErr w:type="spellStart"/>
      <w:r w:rsidRPr="00D630C6">
        <w:rPr>
          <w:szCs w:val="28"/>
        </w:rPr>
        <w:t>Bang</w:t>
      </w:r>
      <w:proofErr w:type="spellEnd"/>
      <w:r w:rsidRPr="00D630C6">
        <w:rPr>
          <w:szCs w:val="28"/>
        </w:rPr>
        <w:t xml:space="preserve"> Education, 2024. [Электронный ресурс].</w:t>
      </w:r>
      <w:r>
        <w:rPr>
          <w:szCs w:val="28"/>
        </w:rPr>
        <w:t xml:space="preserve"> </w:t>
      </w:r>
      <w:r w:rsidRPr="006E7F81">
        <w:rPr>
          <w:szCs w:val="28"/>
        </w:rPr>
        <w:t>—</w:t>
      </w:r>
      <w:r>
        <w:rPr>
          <w:szCs w:val="28"/>
        </w:rPr>
        <w:t xml:space="preserve"> </w:t>
      </w:r>
      <w:r w:rsidRPr="00D630C6">
        <w:rPr>
          <w:szCs w:val="28"/>
        </w:rPr>
        <w:t xml:space="preserve">Режим доступа: </w:t>
      </w:r>
      <w:hyperlink r:id="rId22" w:history="1">
        <w:r w:rsidRPr="00B07BBA">
          <w:rPr>
            <w:rStyle w:val="ae"/>
            <w:szCs w:val="28"/>
          </w:rPr>
          <w:t>https://bangbangeducation.ru/point/ux-ui-dizain/polzovatelskij-interfejs/</w:t>
        </w:r>
      </w:hyperlink>
    </w:p>
    <w:p w14:paraId="402EC0A2" w14:textId="77777777" w:rsidR="00E96ED8" w:rsidRDefault="00E96ED8" w:rsidP="00E96ED8">
      <w:pPr>
        <w:pStyle w:val="ac"/>
        <w:widowControl w:val="0"/>
        <w:numPr>
          <w:ilvl w:val="0"/>
          <w:numId w:val="3"/>
        </w:numPr>
        <w:tabs>
          <w:tab w:val="left" w:pos="1134"/>
        </w:tabs>
        <w:spacing w:after="0" w:line="240" w:lineRule="auto"/>
        <w:ind w:left="0" w:firstLine="709"/>
        <w:jc w:val="both"/>
        <w:rPr>
          <w:szCs w:val="28"/>
        </w:rPr>
      </w:pPr>
      <w:r w:rsidRPr="00E96ED8">
        <w:rPr>
          <w:szCs w:val="28"/>
        </w:rPr>
        <w:t xml:space="preserve">Что такое C# и на чём он работает / Microsoft </w:t>
      </w:r>
      <w:proofErr w:type="spellStart"/>
      <w:r w:rsidRPr="00E96ED8">
        <w:rPr>
          <w:szCs w:val="28"/>
        </w:rPr>
        <w:t>Learn</w:t>
      </w:r>
      <w:proofErr w:type="spellEnd"/>
      <w:r w:rsidRPr="00E96ED8">
        <w:rPr>
          <w:szCs w:val="28"/>
        </w:rPr>
        <w:t>. — 2024. — Режим доступа: </w:t>
      </w:r>
      <w:hyperlink r:id="rId23" w:tgtFrame="_blank" w:history="1">
        <w:r w:rsidRPr="00E96ED8">
          <w:rPr>
            <w:rStyle w:val="ae"/>
            <w:szCs w:val="28"/>
          </w:rPr>
          <w:t>https://learn.microsoft.com/ru-ru/dotnet/csharp/tour-of-csharp/</w:t>
        </w:r>
      </w:hyperlink>
    </w:p>
    <w:p w14:paraId="47CF11E1" w14:textId="788C79EF" w:rsidR="00E96ED8" w:rsidRPr="00E96ED8" w:rsidRDefault="00E96ED8" w:rsidP="00E96ED8">
      <w:pPr>
        <w:pStyle w:val="ac"/>
        <w:widowControl w:val="0"/>
        <w:numPr>
          <w:ilvl w:val="0"/>
          <w:numId w:val="3"/>
        </w:numPr>
        <w:tabs>
          <w:tab w:val="left" w:pos="1134"/>
        </w:tabs>
        <w:spacing w:after="0" w:line="240" w:lineRule="auto"/>
        <w:ind w:left="0" w:firstLine="709"/>
        <w:jc w:val="both"/>
        <w:rPr>
          <w:szCs w:val="28"/>
        </w:rPr>
      </w:pPr>
      <w:r w:rsidRPr="00E96ED8">
        <w:rPr>
          <w:szCs w:val="28"/>
        </w:rPr>
        <w:t xml:space="preserve">Создание приложения Windows Forms на C# / </w:t>
      </w:r>
      <w:proofErr w:type="spellStart"/>
      <w:r w:rsidRPr="00E96ED8">
        <w:rPr>
          <w:szCs w:val="28"/>
        </w:rPr>
        <w:t>Metanit</w:t>
      </w:r>
      <w:proofErr w:type="spellEnd"/>
      <w:r w:rsidRPr="00E96ED8">
        <w:rPr>
          <w:szCs w:val="28"/>
        </w:rPr>
        <w:t>. — 2024. — Режим доступа: </w:t>
      </w:r>
      <w:hyperlink r:id="rId24" w:tgtFrame="_blank" w:history="1">
        <w:r w:rsidRPr="00E96ED8">
          <w:rPr>
            <w:rStyle w:val="ae"/>
            <w:szCs w:val="28"/>
          </w:rPr>
          <w:t>https://metanit.com/sharp/windowsforms/</w:t>
        </w:r>
      </w:hyperlink>
    </w:p>
    <w:p w14:paraId="363F156E" w14:textId="515EDDCE" w:rsidR="00E96ED8" w:rsidRPr="0079372E" w:rsidRDefault="00E96ED8" w:rsidP="00D630C6">
      <w:pPr>
        <w:pStyle w:val="ac"/>
        <w:widowControl w:val="0"/>
        <w:numPr>
          <w:ilvl w:val="0"/>
          <w:numId w:val="3"/>
        </w:numPr>
        <w:tabs>
          <w:tab w:val="left" w:pos="1134"/>
        </w:tabs>
        <w:spacing w:after="0" w:line="240" w:lineRule="auto"/>
        <w:ind w:left="0" w:firstLine="709"/>
        <w:jc w:val="both"/>
        <w:rPr>
          <w:szCs w:val="28"/>
        </w:rPr>
      </w:pPr>
      <w:r w:rsidRPr="00E96ED8">
        <w:rPr>
          <w:szCs w:val="28"/>
        </w:rPr>
        <w:t xml:space="preserve">Разработка игр на C#: плюсы и минусы / </w:t>
      </w:r>
      <w:proofErr w:type="spellStart"/>
      <w:r w:rsidRPr="00E96ED8">
        <w:rPr>
          <w:szCs w:val="28"/>
        </w:rPr>
        <w:t>CyberForum</w:t>
      </w:r>
      <w:proofErr w:type="spellEnd"/>
      <w:r w:rsidRPr="00E96ED8">
        <w:rPr>
          <w:szCs w:val="28"/>
        </w:rPr>
        <w:t>. — 2023. — Режим доступа: </w:t>
      </w:r>
      <w:hyperlink r:id="rId25" w:history="1">
        <w:r w:rsidRPr="00363719">
          <w:rPr>
            <w:rStyle w:val="ae"/>
            <w:szCs w:val="28"/>
          </w:rPr>
          <w:t>https://www.cyberforum.ru/game-dev/thread1793303.htm</w:t>
        </w:r>
        <w:r w:rsidRPr="00363719">
          <w:rPr>
            <w:rStyle w:val="ae"/>
            <w:szCs w:val="28"/>
            <w:lang w:val="en-US"/>
          </w:rPr>
          <w:t>l</w:t>
        </w:r>
      </w:hyperlink>
    </w:p>
    <w:p w14:paraId="25D2730E" w14:textId="208E5CA8" w:rsidR="0079372E" w:rsidRPr="0079372E" w:rsidRDefault="0079372E" w:rsidP="0079372E">
      <w:pPr>
        <w:pStyle w:val="ac"/>
        <w:widowControl w:val="0"/>
        <w:numPr>
          <w:ilvl w:val="0"/>
          <w:numId w:val="3"/>
        </w:numPr>
        <w:tabs>
          <w:tab w:val="left" w:pos="1134"/>
        </w:tabs>
        <w:spacing w:after="0" w:line="240" w:lineRule="auto"/>
        <w:ind w:left="0" w:firstLine="709"/>
        <w:jc w:val="both"/>
        <w:rPr>
          <w:szCs w:val="28"/>
        </w:rPr>
      </w:pPr>
      <w:r w:rsidRPr="0079372E">
        <w:rPr>
          <w:szCs w:val="28"/>
        </w:rPr>
        <w:t xml:space="preserve">Внедрение и сопровождение информационных систем / </w:t>
      </w:r>
      <w:proofErr w:type="spellStart"/>
      <w:r w:rsidRPr="0079372E">
        <w:rPr>
          <w:szCs w:val="28"/>
        </w:rPr>
        <w:t>Intuit</w:t>
      </w:r>
      <w:proofErr w:type="spellEnd"/>
      <w:r w:rsidRPr="0079372E">
        <w:rPr>
          <w:szCs w:val="28"/>
        </w:rPr>
        <w:t xml:space="preserve">. — 2023. — Режим доступа: </w:t>
      </w:r>
      <w:hyperlink r:id="rId26" w:history="1">
        <w:r w:rsidRPr="008B4D80">
          <w:rPr>
            <w:rStyle w:val="ae"/>
            <w:szCs w:val="28"/>
          </w:rPr>
          <w:t>https://intuit.ru/studies/courses/688/544/info</w:t>
        </w:r>
      </w:hyperlink>
    </w:p>
    <w:p w14:paraId="46DA4906" w14:textId="77777777" w:rsidR="0079372E" w:rsidRPr="00E96ED8" w:rsidRDefault="0079372E" w:rsidP="00D630C6">
      <w:pPr>
        <w:pStyle w:val="ac"/>
        <w:widowControl w:val="0"/>
        <w:numPr>
          <w:ilvl w:val="0"/>
          <w:numId w:val="3"/>
        </w:numPr>
        <w:tabs>
          <w:tab w:val="left" w:pos="1134"/>
        </w:tabs>
        <w:spacing w:after="0" w:line="240" w:lineRule="auto"/>
        <w:ind w:left="0" w:firstLine="709"/>
        <w:jc w:val="both"/>
        <w:rPr>
          <w:szCs w:val="28"/>
        </w:rPr>
      </w:pPr>
    </w:p>
    <w:p w14:paraId="46F2E06B" w14:textId="6E984182" w:rsidR="00030797" w:rsidRDefault="00030797">
      <w:r>
        <w:br w:type="page"/>
      </w:r>
    </w:p>
    <w:p w14:paraId="621613DB" w14:textId="29C4ADE9" w:rsidR="00030797" w:rsidRPr="00FE682D" w:rsidRDefault="00030797" w:rsidP="00FE682D">
      <w:pPr>
        <w:pStyle w:val="1"/>
        <w:spacing w:after="0"/>
        <w:ind w:firstLine="0"/>
      </w:pPr>
      <w:bookmarkStart w:id="60" w:name="_Toc191392420"/>
      <w:bookmarkStart w:id="61" w:name="_Toc191392473"/>
      <w:bookmarkStart w:id="62" w:name="_Toc221608889"/>
      <w:bookmarkStart w:id="63" w:name="_Toc223601680"/>
      <w:r w:rsidRPr="00FE682D">
        <w:lastRenderedPageBreak/>
        <w:t>Приложение</w:t>
      </w:r>
      <w:bookmarkEnd w:id="60"/>
      <w:bookmarkEnd w:id="61"/>
      <w:bookmarkEnd w:id="62"/>
      <w:bookmarkEnd w:id="63"/>
    </w:p>
    <w:p w14:paraId="79507F36" w14:textId="1B2C97EA" w:rsidR="00030797" w:rsidRPr="00964CF4" w:rsidRDefault="00030797" w:rsidP="00030797">
      <w:pPr>
        <w:spacing w:after="0" w:line="240" w:lineRule="auto"/>
        <w:jc w:val="center"/>
        <w:rPr>
          <w:i/>
        </w:rPr>
      </w:pPr>
      <w:r w:rsidRPr="00964CF4">
        <w:rPr>
          <w:i/>
        </w:rPr>
        <w:t>(обязательное)</w:t>
      </w:r>
    </w:p>
    <w:p w14:paraId="18CC9A2B" w14:textId="7C4312E6" w:rsidR="00030797" w:rsidRDefault="00030797" w:rsidP="00030797">
      <w:pPr>
        <w:spacing w:after="0" w:line="240" w:lineRule="auto"/>
        <w:jc w:val="center"/>
      </w:pPr>
    </w:p>
    <w:p w14:paraId="3438F2FF" w14:textId="10EDEF48" w:rsidR="00030797" w:rsidRPr="003A1481" w:rsidRDefault="00030797" w:rsidP="00030797">
      <w:pPr>
        <w:spacing w:after="0" w:line="240" w:lineRule="auto"/>
        <w:jc w:val="center"/>
        <w:rPr>
          <w:b/>
          <w:bCs/>
        </w:rPr>
      </w:pPr>
      <w:r w:rsidRPr="003A1481">
        <w:rPr>
          <w:b/>
          <w:bCs/>
        </w:rPr>
        <w:t>Программный код</w:t>
      </w:r>
    </w:p>
    <w:p w14:paraId="13015043" w14:textId="3470C92C" w:rsidR="00801064" w:rsidRDefault="00801064" w:rsidP="00030797">
      <w:pPr>
        <w:spacing w:after="0" w:line="240" w:lineRule="auto"/>
        <w:jc w:val="center"/>
      </w:pPr>
    </w:p>
    <w:p w14:paraId="65E2649D" w14:textId="393ACDC0" w:rsidR="00801064" w:rsidRDefault="00801064" w:rsidP="00030797">
      <w:pPr>
        <w:spacing w:after="0" w:line="240" w:lineRule="auto"/>
        <w:jc w:val="center"/>
      </w:pPr>
    </w:p>
    <w:p w14:paraId="1FF41C1D" w14:textId="77777777" w:rsidR="00801064" w:rsidRPr="00030797" w:rsidRDefault="00801064" w:rsidP="00030797">
      <w:pPr>
        <w:spacing w:after="0" w:line="240" w:lineRule="auto"/>
        <w:jc w:val="center"/>
      </w:pPr>
    </w:p>
    <w:sectPr w:rsidR="00801064" w:rsidRPr="00030797" w:rsidSect="00C90116">
      <w:headerReference w:type="default" r:id="rId27"/>
      <w:footerReference w:type="default" r:id="rId28"/>
      <w:pgSz w:w="11906" w:h="16838"/>
      <w:pgMar w:top="851" w:right="454" w:bottom="1701" w:left="1304" w:header="284" w:footer="1134" w:gutter="0"/>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FD7AC0" w14:textId="77777777" w:rsidR="008D719F" w:rsidRDefault="008D719F" w:rsidP="00BC3DDD">
      <w:pPr>
        <w:spacing w:after="0" w:line="240" w:lineRule="auto"/>
      </w:pPr>
      <w:r>
        <w:separator/>
      </w:r>
    </w:p>
  </w:endnote>
  <w:endnote w:type="continuationSeparator" w:id="0">
    <w:p w14:paraId="0A46874A" w14:textId="77777777" w:rsidR="008D719F" w:rsidRDefault="008D719F" w:rsidP="00BC3D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Segoe UI">
    <w:panose1 w:val="020B0502040204020203"/>
    <w:charset w:val="CC"/>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D28818" w14:textId="77777777" w:rsidR="00EE18FF" w:rsidRDefault="00EE18FF">
    <w:pPr>
      <w:pStyle w:val="a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f1"/>
      <w:tblW w:w="10490" w:type="dxa"/>
      <w:tblInd w:w="-234"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57" w:type="dxa"/>
        <w:right w:w="57" w:type="dxa"/>
      </w:tblCellMar>
      <w:tblLook w:val="04A0" w:firstRow="1" w:lastRow="0" w:firstColumn="1" w:lastColumn="0" w:noHBand="0" w:noVBand="1"/>
    </w:tblPr>
    <w:tblGrid>
      <w:gridCol w:w="380"/>
      <w:gridCol w:w="512"/>
      <w:gridCol w:w="1314"/>
      <w:gridCol w:w="857"/>
      <w:gridCol w:w="571"/>
      <w:gridCol w:w="4000"/>
      <w:gridCol w:w="285"/>
      <w:gridCol w:w="285"/>
      <w:gridCol w:w="285"/>
      <w:gridCol w:w="857"/>
      <w:gridCol w:w="1144"/>
    </w:tblGrid>
    <w:tr w:rsidR="00453A3B" w:rsidRPr="00523356" w14:paraId="1B69737C" w14:textId="77777777" w:rsidTr="00062E24">
      <w:trPr>
        <w:trHeight w:val="283"/>
      </w:trPr>
      <w:tc>
        <w:tcPr>
          <w:tcW w:w="380" w:type="dxa"/>
          <w:tcBorders>
            <w:top w:val="single" w:sz="12" w:space="0" w:color="auto"/>
            <w:bottom w:val="single" w:sz="4" w:space="0" w:color="auto"/>
            <w:right w:val="single" w:sz="12" w:space="0" w:color="auto"/>
          </w:tcBorders>
          <w:tcMar>
            <w:left w:w="28" w:type="dxa"/>
            <w:right w:w="28" w:type="dxa"/>
          </w:tcMar>
        </w:tcPr>
        <w:p w14:paraId="2FE6E905" w14:textId="77777777" w:rsidR="00453A3B" w:rsidRPr="00C80E63" w:rsidRDefault="00453A3B">
          <w:pPr>
            <w:pStyle w:val="aa"/>
            <w:rPr>
              <w:i/>
              <w:iCs/>
              <w:sz w:val="20"/>
              <w:szCs w:val="20"/>
            </w:rPr>
          </w:pPr>
        </w:p>
      </w:tc>
      <w:tc>
        <w:tcPr>
          <w:tcW w:w="512" w:type="dxa"/>
          <w:tcBorders>
            <w:top w:val="single" w:sz="12" w:space="0" w:color="auto"/>
            <w:left w:val="single" w:sz="12" w:space="0" w:color="auto"/>
            <w:bottom w:val="single" w:sz="4" w:space="0" w:color="auto"/>
            <w:right w:val="single" w:sz="12" w:space="0" w:color="auto"/>
          </w:tcBorders>
          <w:tcMar>
            <w:left w:w="28" w:type="dxa"/>
            <w:right w:w="28" w:type="dxa"/>
          </w:tcMar>
        </w:tcPr>
        <w:p w14:paraId="488642B4" w14:textId="77777777" w:rsidR="00453A3B" w:rsidRPr="00523356" w:rsidRDefault="00453A3B">
          <w:pPr>
            <w:pStyle w:val="aa"/>
            <w:rPr>
              <w:i/>
              <w:iCs/>
              <w:sz w:val="16"/>
              <w:szCs w:val="16"/>
            </w:rPr>
          </w:pPr>
        </w:p>
      </w:tc>
      <w:tc>
        <w:tcPr>
          <w:tcW w:w="1314" w:type="dxa"/>
          <w:tcBorders>
            <w:top w:val="single" w:sz="12" w:space="0" w:color="auto"/>
            <w:left w:val="single" w:sz="12" w:space="0" w:color="auto"/>
            <w:bottom w:val="single" w:sz="4" w:space="0" w:color="auto"/>
            <w:right w:val="single" w:sz="12" w:space="0" w:color="auto"/>
          </w:tcBorders>
          <w:tcMar>
            <w:left w:w="28" w:type="dxa"/>
            <w:right w:w="28" w:type="dxa"/>
          </w:tcMar>
        </w:tcPr>
        <w:p w14:paraId="61B9BDB8" w14:textId="77777777" w:rsidR="00453A3B" w:rsidRPr="00523356" w:rsidRDefault="00453A3B">
          <w:pPr>
            <w:pStyle w:val="aa"/>
            <w:rPr>
              <w:i/>
              <w:iCs/>
              <w:sz w:val="16"/>
              <w:szCs w:val="16"/>
            </w:rPr>
          </w:pPr>
        </w:p>
      </w:tc>
      <w:tc>
        <w:tcPr>
          <w:tcW w:w="857" w:type="dxa"/>
          <w:tcBorders>
            <w:top w:val="single" w:sz="12" w:space="0" w:color="auto"/>
            <w:left w:val="single" w:sz="12" w:space="0" w:color="auto"/>
            <w:bottom w:val="single" w:sz="4" w:space="0" w:color="auto"/>
            <w:right w:val="single" w:sz="12" w:space="0" w:color="auto"/>
          </w:tcBorders>
          <w:tcMar>
            <w:left w:w="28" w:type="dxa"/>
            <w:right w:w="28" w:type="dxa"/>
          </w:tcMar>
        </w:tcPr>
        <w:p w14:paraId="2DB01CE1" w14:textId="77777777" w:rsidR="00453A3B" w:rsidRPr="00523356" w:rsidRDefault="00453A3B">
          <w:pPr>
            <w:pStyle w:val="aa"/>
            <w:rPr>
              <w:i/>
              <w:iCs/>
              <w:sz w:val="16"/>
              <w:szCs w:val="16"/>
            </w:rPr>
          </w:pPr>
        </w:p>
      </w:tc>
      <w:tc>
        <w:tcPr>
          <w:tcW w:w="571" w:type="dxa"/>
          <w:tcBorders>
            <w:top w:val="single" w:sz="12" w:space="0" w:color="auto"/>
            <w:left w:val="single" w:sz="12" w:space="0" w:color="auto"/>
            <w:bottom w:val="single" w:sz="4" w:space="0" w:color="auto"/>
            <w:right w:val="single" w:sz="12" w:space="0" w:color="auto"/>
          </w:tcBorders>
          <w:tcMar>
            <w:left w:w="28" w:type="dxa"/>
            <w:right w:w="28" w:type="dxa"/>
          </w:tcMar>
        </w:tcPr>
        <w:p w14:paraId="58509FD4" w14:textId="77777777" w:rsidR="00453A3B" w:rsidRPr="00523356" w:rsidRDefault="00453A3B">
          <w:pPr>
            <w:pStyle w:val="aa"/>
            <w:rPr>
              <w:i/>
              <w:iCs/>
              <w:sz w:val="16"/>
              <w:szCs w:val="16"/>
            </w:rPr>
          </w:pPr>
        </w:p>
      </w:tc>
      <w:tc>
        <w:tcPr>
          <w:tcW w:w="6856" w:type="dxa"/>
          <w:gridSpan w:val="6"/>
          <w:vMerge w:val="restart"/>
          <w:tcBorders>
            <w:top w:val="single" w:sz="12" w:space="0" w:color="auto"/>
            <w:left w:val="single" w:sz="12" w:space="0" w:color="auto"/>
            <w:bottom w:val="single" w:sz="12" w:space="0" w:color="auto"/>
            <w:right w:val="single" w:sz="12" w:space="0" w:color="auto"/>
          </w:tcBorders>
          <w:tcMar>
            <w:left w:w="28" w:type="dxa"/>
            <w:right w:w="28" w:type="dxa"/>
          </w:tcMar>
          <w:vAlign w:val="center"/>
        </w:tcPr>
        <w:p w14:paraId="28107BC8" w14:textId="4DB0DD6E" w:rsidR="00453A3B" w:rsidRPr="00062E24" w:rsidRDefault="00062E24" w:rsidP="00062E24">
          <w:pPr>
            <w:pStyle w:val="aa"/>
            <w:jc w:val="center"/>
            <w:rPr>
              <w:szCs w:val="28"/>
            </w:rPr>
          </w:pPr>
          <w:r w:rsidRPr="00062E24">
            <w:rPr>
              <w:szCs w:val="28"/>
            </w:rPr>
            <w:t>ОГУ</w:t>
          </w:r>
          <w:r w:rsidR="00265811">
            <w:rPr>
              <w:szCs w:val="28"/>
            </w:rPr>
            <w:t xml:space="preserve"> 09.02.07. 3026</w:t>
          </w:r>
          <w:r>
            <w:rPr>
              <w:szCs w:val="28"/>
            </w:rPr>
            <w:t xml:space="preserve">. </w:t>
          </w:r>
          <w:r w:rsidR="00A36E8E">
            <w:rPr>
              <w:szCs w:val="28"/>
            </w:rPr>
            <w:t>915</w:t>
          </w:r>
          <w:r>
            <w:rPr>
              <w:szCs w:val="28"/>
            </w:rPr>
            <w:t xml:space="preserve"> ПЗ</w:t>
          </w:r>
        </w:p>
      </w:tc>
    </w:tr>
    <w:tr w:rsidR="00453A3B" w:rsidRPr="00523356" w14:paraId="6A9D8D12" w14:textId="77777777" w:rsidTr="0092377C">
      <w:trPr>
        <w:trHeight w:val="283"/>
      </w:trPr>
      <w:tc>
        <w:tcPr>
          <w:tcW w:w="380" w:type="dxa"/>
          <w:tcBorders>
            <w:top w:val="single" w:sz="4" w:space="0" w:color="auto"/>
            <w:bottom w:val="single" w:sz="12" w:space="0" w:color="auto"/>
            <w:right w:val="single" w:sz="12" w:space="0" w:color="auto"/>
          </w:tcBorders>
          <w:tcMar>
            <w:left w:w="28" w:type="dxa"/>
            <w:right w:w="28" w:type="dxa"/>
          </w:tcMar>
        </w:tcPr>
        <w:p w14:paraId="37802EFE" w14:textId="77777777" w:rsidR="00453A3B" w:rsidRPr="002D6E86" w:rsidRDefault="00453A3B">
          <w:pPr>
            <w:pStyle w:val="aa"/>
            <w:rPr>
              <w:i/>
              <w:iCs/>
              <w:sz w:val="16"/>
              <w:szCs w:val="16"/>
            </w:rPr>
          </w:pPr>
        </w:p>
      </w:tc>
      <w:tc>
        <w:tcPr>
          <w:tcW w:w="512" w:type="dxa"/>
          <w:tcBorders>
            <w:top w:val="single" w:sz="4" w:space="0" w:color="auto"/>
            <w:left w:val="single" w:sz="12" w:space="0" w:color="auto"/>
            <w:bottom w:val="single" w:sz="12" w:space="0" w:color="auto"/>
            <w:right w:val="single" w:sz="12" w:space="0" w:color="auto"/>
          </w:tcBorders>
          <w:tcMar>
            <w:left w:w="28" w:type="dxa"/>
            <w:right w:w="28" w:type="dxa"/>
          </w:tcMar>
        </w:tcPr>
        <w:p w14:paraId="4B97A309" w14:textId="77777777" w:rsidR="00453A3B" w:rsidRPr="00523356" w:rsidRDefault="00453A3B">
          <w:pPr>
            <w:pStyle w:val="aa"/>
            <w:rPr>
              <w:i/>
              <w:iCs/>
              <w:sz w:val="16"/>
              <w:szCs w:val="16"/>
            </w:rPr>
          </w:pPr>
        </w:p>
      </w:tc>
      <w:tc>
        <w:tcPr>
          <w:tcW w:w="1314" w:type="dxa"/>
          <w:tcBorders>
            <w:top w:val="single" w:sz="4" w:space="0" w:color="auto"/>
            <w:left w:val="single" w:sz="12" w:space="0" w:color="auto"/>
            <w:bottom w:val="single" w:sz="12" w:space="0" w:color="auto"/>
            <w:right w:val="single" w:sz="12" w:space="0" w:color="auto"/>
          </w:tcBorders>
          <w:tcMar>
            <w:left w:w="28" w:type="dxa"/>
            <w:right w:w="28" w:type="dxa"/>
          </w:tcMar>
        </w:tcPr>
        <w:p w14:paraId="1356652B" w14:textId="77777777" w:rsidR="00453A3B" w:rsidRPr="00523356" w:rsidRDefault="00453A3B">
          <w:pPr>
            <w:pStyle w:val="aa"/>
            <w:rPr>
              <w:i/>
              <w:iCs/>
              <w:sz w:val="16"/>
              <w:szCs w:val="16"/>
            </w:rPr>
          </w:pPr>
        </w:p>
      </w:tc>
      <w:tc>
        <w:tcPr>
          <w:tcW w:w="857" w:type="dxa"/>
          <w:tcBorders>
            <w:top w:val="single" w:sz="4" w:space="0" w:color="auto"/>
            <w:left w:val="single" w:sz="12" w:space="0" w:color="auto"/>
            <w:bottom w:val="single" w:sz="12" w:space="0" w:color="auto"/>
            <w:right w:val="single" w:sz="12" w:space="0" w:color="auto"/>
          </w:tcBorders>
          <w:tcMar>
            <w:left w:w="28" w:type="dxa"/>
            <w:right w:w="28" w:type="dxa"/>
          </w:tcMar>
        </w:tcPr>
        <w:p w14:paraId="7473CE60" w14:textId="77777777" w:rsidR="00453A3B" w:rsidRPr="00523356" w:rsidRDefault="00453A3B">
          <w:pPr>
            <w:pStyle w:val="aa"/>
            <w:rPr>
              <w:i/>
              <w:iCs/>
              <w:sz w:val="16"/>
              <w:szCs w:val="16"/>
            </w:rPr>
          </w:pPr>
        </w:p>
      </w:tc>
      <w:tc>
        <w:tcPr>
          <w:tcW w:w="571" w:type="dxa"/>
          <w:tcBorders>
            <w:top w:val="single" w:sz="4" w:space="0" w:color="auto"/>
            <w:left w:val="single" w:sz="12" w:space="0" w:color="auto"/>
            <w:bottom w:val="single" w:sz="12" w:space="0" w:color="auto"/>
            <w:right w:val="single" w:sz="12" w:space="0" w:color="auto"/>
          </w:tcBorders>
          <w:tcMar>
            <w:left w:w="28" w:type="dxa"/>
            <w:right w:w="28" w:type="dxa"/>
          </w:tcMar>
        </w:tcPr>
        <w:p w14:paraId="19C13C14" w14:textId="77777777" w:rsidR="00453A3B" w:rsidRPr="00523356" w:rsidRDefault="00453A3B">
          <w:pPr>
            <w:pStyle w:val="aa"/>
            <w:rPr>
              <w:i/>
              <w:iCs/>
              <w:sz w:val="16"/>
              <w:szCs w:val="16"/>
            </w:rPr>
          </w:pPr>
        </w:p>
      </w:tc>
      <w:tc>
        <w:tcPr>
          <w:tcW w:w="6856" w:type="dxa"/>
          <w:gridSpan w:val="6"/>
          <w:vMerge/>
          <w:tcBorders>
            <w:top w:val="single" w:sz="12" w:space="0" w:color="auto"/>
            <w:left w:val="single" w:sz="12" w:space="0" w:color="auto"/>
            <w:bottom w:val="single" w:sz="12" w:space="0" w:color="auto"/>
            <w:right w:val="single" w:sz="12" w:space="0" w:color="auto"/>
          </w:tcBorders>
          <w:tcMar>
            <w:left w:w="28" w:type="dxa"/>
            <w:right w:w="28" w:type="dxa"/>
          </w:tcMar>
        </w:tcPr>
        <w:p w14:paraId="252A80D7" w14:textId="77777777" w:rsidR="00453A3B" w:rsidRPr="00523356" w:rsidRDefault="00453A3B">
          <w:pPr>
            <w:pStyle w:val="aa"/>
            <w:rPr>
              <w:i/>
              <w:iCs/>
              <w:sz w:val="16"/>
              <w:szCs w:val="16"/>
            </w:rPr>
          </w:pPr>
        </w:p>
      </w:tc>
    </w:tr>
    <w:tr w:rsidR="00453A3B" w:rsidRPr="00523356" w14:paraId="68383C75" w14:textId="77777777" w:rsidTr="0092377C">
      <w:trPr>
        <w:trHeight w:val="283"/>
      </w:trPr>
      <w:tc>
        <w:tcPr>
          <w:tcW w:w="380" w:type="dxa"/>
          <w:tcBorders>
            <w:top w:val="single" w:sz="12" w:space="0" w:color="auto"/>
            <w:bottom w:val="single" w:sz="12" w:space="0" w:color="auto"/>
            <w:right w:val="single" w:sz="12" w:space="0" w:color="auto"/>
          </w:tcBorders>
          <w:tcMar>
            <w:left w:w="28" w:type="dxa"/>
            <w:right w:w="28" w:type="dxa"/>
          </w:tcMar>
          <w:vAlign w:val="center"/>
        </w:tcPr>
        <w:p w14:paraId="3939EAFE" w14:textId="77777777" w:rsidR="00453A3B" w:rsidRPr="002D6E86" w:rsidRDefault="00453A3B" w:rsidP="00062E24">
          <w:pPr>
            <w:pStyle w:val="aa"/>
            <w:jc w:val="center"/>
            <w:rPr>
              <w:i/>
              <w:iCs/>
              <w:sz w:val="16"/>
              <w:szCs w:val="16"/>
            </w:rPr>
          </w:pPr>
          <w:r w:rsidRPr="002D6E86">
            <w:rPr>
              <w:i/>
              <w:iCs/>
              <w:sz w:val="16"/>
              <w:szCs w:val="16"/>
            </w:rPr>
            <w:t>Изм.</w:t>
          </w:r>
        </w:p>
      </w:tc>
      <w:tc>
        <w:tcPr>
          <w:tcW w:w="512" w:type="dxa"/>
          <w:tcBorders>
            <w:top w:val="single" w:sz="12" w:space="0" w:color="auto"/>
            <w:left w:val="single" w:sz="12" w:space="0" w:color="auto"/>
            <w:bottom w:val="single" w:sz="12" w:space="0" w:color="auto"/>
            <w:right w:val="single" w:sz="12" w:space="0" w:color="auto"/>
          </w:tcBorders>
          <w:tcMar>
            <w:left w:w="28" w:type="dxa"/>
            <w:right w:w="28" w:type="dxa"/>
          </w:tcMar>
          <w:vAlign w:val="center"/>
        </w:tcPr>
        <w:p w14:paraId="7DF8EAFC" w14:textId="77777777" w:rsidR="00453A3B" w:rsidRPr="00523356" w:rsidRDefault="00453A3B" w:rsidP="00062E24">
          <w:pPr>
            <w:pStyle w:val="aa"/>
            <w:jc w:val="center"/>
            <w:rPr>
              <w:i/>
              <w:iCs/>
              <w:sz w:val="16"/>
              <w:szCs w:val="16"/>
            </w:rPr>
          </w:pPr>
          <w:r>
            <w:rPr>
              <w:i/>
              <w:iCs/>
              <w:sz w:val="16"/>
              <w:szCs w:val="16"/>
            </w:rPr>
            <w:t>Лист</w:t>
          </w:r>
        </w:p>
      </w:tc>
      <w:tc>
        <w:tcPr>
          <w:tcW w:w="1314" w:type="dxa"/>
          <w:tcBorders>
            <w:top w:val="single" w:sz="12" w:space="0" w:color="auto"/>
            <w:left w:val="single" w:sz="12" w:space="0" w:color="auto"/>
            <w:bottom w:val="single" w:sz="12" w:space="0" w:color="auto"/>
            <w:right w:val="single" w:sz="12" w:space="0" w:color="auto"/>
          </w:tcBorders>
          <w:tcMar>
            <w:left w:w="28" w:type="dxa"/>
            <w:right w:w="28" w:type="dxa"/>
          </w:tcMar>
          <w:vAlign w:val="center"/>
        </w:tcPr>
        <w:p w14:paraId="515BC825" w14:textId="77777777" w:rsidR="00453A3B" w:rsidRPr="00523356" w:rsidRDefault="00453A3B" w:rsidP="00062E24">
          <w:pPr>
            <w:pStyle w:val="aa"/>
            <w:jc w:val="center"/>
            <w:rPr>
              <w:i/>
              <w:iCs/>
              <w:sz w:val="16"/>
              <w:szCs w:val="16"/>
            </w:rPr>
          </w:pPr>
          <w:r>
            <w:rPr>
              <w:i/>
              <w:iCs/>
              <w:sz w:val="16"/>
              <w:szCs w:val="16"/>
            </w:rPr>
            <w:t>№ докум.</w:t>
          </w:r>
        </w:p>
      </w:tc>
      <w:tc>
        <w:tcPr>
          <w:tcW w:w="857" w:type="dxa"/>
          <w:tcBorders>
            <w:top w:val="single" w:sz="12" w:space="0" w:color="auto"/>
            <w:left w:val="single" w:sz="12" w:space="0" w:color="auto"/>
            <w:bottom w:val="single" w:sz="12" w:space="0" w:color="auto"/>
            <w:right w:val="single" w:sz="12" w:space="0" w:color="auto"/>
          </w:tcBorders>
          <w:tcMar>
            <w:left w:w="28" w:type="dxa"/>
            <w:right w:w="28" w:type="dxa"/>
          </w:tcMar>
          <w:vAlign w:val="center"/>
        </w:tcPr>
        <w:p w14:paraId="491A245C" w14:textId="77777777" w:rsidR="00453A3B" w:rsidRPr="00523356" w:rsidRDefault="00453A3B" w:rsidP="00062E24">
          <w:pPr>
            <w:pStyle w:val="aa"/>
            <w:jc w:val="center"/>
            <w:rPr>
              <w:i/>
              <w:iCs/>
              <w:sz w:val="16"/>
              <w:szCs w:val="16"/>
            </w:rPr>
          </w:pPr>
          <w:r>
            <w:rPr>
              <w:i/>
              <w:iCs/>
              <w:sz w:val="16"/>
              <w:szCs w:val="16"/>
            </w:rPr>
            <w:t>Подп.</w:t>
          </w:r>
        </w:p>
      </w:tc>
      <w:tc>
        <w:tcPr>
          <w:tcW w:w="571" w:type="dxa"/>
          <w:tcBorders>
            <w:top w:val="single" w:sz="12" w:space="0" w:color="auto"/>
            <w:left w:val="single" w:sz="12" w:space="0" w:color="auto"/>
            <w:bottom w:val="single" w:sz="12" w:space="0" w:color="auto"/>
            <w:right w:val="single" w:sz="12" w:space="0" w:color="auto"/>
          </w:tcBorders>
          <w:tcMar>
            <w:left w:w="28" w:type="dxa"/>
            <w:right w:w="28" w:type="dxa"/>
          </w:tcMar>
          <w:vAlign w:val="center"/>
        </w:tcPr>
        <w:p w14:paraId="0AF1AD00" w14:textId="77777777" w:rsidR="00453A3B" w:rsidRPr="00523356" w:rsidRDefault="00453A3B" w:rsidP="00062E24">
          <w:pPr>
            <w:pStyle w:val="aa"/>
            <w:jc w:val="center"/>
            <w:rPr>
              <w:i/>
              <w:iCs/>
              <w:sz w:val="16"/>
              <w:szCs w:val="16"/>
            </w:rPr>
          </w:pPr>
          <w:r>
            <w:rPr>
              <w:i/>
              <w:iCs/>
              <w:sz w:val="16"/>
              <w:szCs w:val="16"/>
            </w:rPr>
            <w:t>Дата</w:t>
          </w:r>
        </w:p>
      </w:tc>
      <w:tc>
        <w:tcPr>
          <w:tcW w:w="6856" w:type="dxa"/>
          <w:gridSpan w:val="6"/>
          <w:vMerge/>
          <w:tcBorders>
            <w:top w:val="single" w:sz="12" w:space="0" w:color="auto"/>
            <w:left w:val="single" w:sz="12" w:space="0" w:color="auto"/>
            <w:bottom w:val="single" w:sz="12" w:space="0" w:color="auto"/>
            <w:right w:val="single" w:sz="12" w:space="0" w:color="auto"/>
          </w:tcBorders>
          <w:tcMar>
            <w:left w:w="28" w:type="dxa"/>
            <w:right w:w="28" w:type="dxa"/>
          </w:tcMar>
        </w:tcPr>
        <w:p w14:paraId="748688BA" w14:textId="77777777" w:rsidR="00453A3B" w:rsidRPr="00523356" w:rsidRDefault="00453A3B">
          <w:pPr>
            <w:pStyle w:val="aa"/>
            <w:rPr>
              <w:i/>
              <w:iCs/>
              <w:sz w:val="16"/>
              <w:szCs w:val="16"/>
            </w:rPr>
          </w:pPr>
        </w:p>
      </w:tc>
    </w:tr>
    <w:tr w:rsidR="00C80E63" w:rsidRPr="00523356" w14:paraId="55935491" w14:textId="77777777" w:rsidTr="00062E24">
      <w:tblPrEx>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PrEx>
      <w:tc>
        <w:tcPr>
          <w:tcW w:w="892" w:type="dxa"/>
          <w:gridSpan w:val="2"/>
          <w:tcBorders>
            <w:top w:val="single" w:sz="12" w:space="0" w:color="auto"/>
            <w:bottom w:val="single" w:sz="6" w:space="0" w:color="auto"/>
            <w:right w:val="single" w:sz="12" w:space="0" w:color="auto"/>
          </w:tcBorders>
          <w:tcMar>
            <w:left w:w="28" w:type="dxa"/>
            <w:right w:w="28" w:type="dxa"/>
          </w:tcMar>
        </w:tcPr>
        <w:p w14:paraId="50743C21" w14:textId="77777777" w:rsidR="00453A3B" w:rsidRPr="00523356" w:rsidRDefault="00453A3B" w:rsidP="00C80E63">
          <w:pPr>
            <w:pStyle w:val="aa"/>
            <w:rPr>
              <w:i/>
              <w:iCs/>
              <w:sz w:val="16"/>
              <w:szCs w:val="16"/>
            </w:rPr>
          </w:pPr>
          <w:proofErr w:type="spellStart"/>
          <w:r w:rsidRPr="002D6E86">
            <w:rPr>
              <w:i/>
              <w:iCs/>
              <w:sz w:val="16"/>
              <w:szCs w:val="16"/>
            </w:rPr>
            <w:t>Разраб</w:t>
          </w:r>
          <w:proofErr w:type="spellEnd"/>
          <w:r w:rsidRPr="002D6E86">
            <w:rPr>
              <w:i/>
              <w:iCs/>
              <w:sz w:val="16"/>
              <w:szCs w:val="16"/>
            </w:rPr>
            <w:t>.</w:t>
          </w:r>
        </w:p>
      </w:tc>
      <w:tc>
        <w:tcPr>
          <w:tcW w:w="1314" w:type="dxa"/>
          <w:tcBorders>
            <w:top w:val="single" w:sz="12" w:space="0" w:color="auto"/>
            <w:left w:val="single" w:sz="12" w:space="0" w:color="auto"/>
            <w:bottom w:val="single" w:sz="6" w:space="0" w:color="auto"/>
            <w:right w:val="single" w:sz="12" w:space="0" w:color="auto"/>
          </w:tcBorders>
          <w:tcMar>
            <w:left w:w="28" w:type="dxa"/>
            <w:right w:w="28" w:type="dxa"/>
          </w:tcMar>
        </w:tcPr>
        <w:p w14:paraId="16339FD9" w14:textId="65305053" w:rsidR="00453A3B" w:rsidRPr="00062E24" w:rsidRDefault="00A36E8E" w:rsidP="00062E24">
          <w:pPr>
            <w:pStyle w:val="aa"/>
            <w:jc w:val="center"/>
            <w:rPr>
              <w:sz w:val="16"/>
              <w:szCs w:val="16"/>
            </w:rPr>
          </w:pPr>
          <w:r w:rsidRPr="00A36E8E">
            <w:rPr>
              <w:sz w:val="16"/>
              <w:szCs w:val="16"/>
            </w:rPr>
            <w:t>Кукунин</w:t>
          </w:r>
          <w:r w:rsidR="00062E24" w:rsidRPr="00A36E8E">
            <w:rPr>
              <w:sz w:val="16"/>
              <w:szCs w:val="16"/>
            </w:rPr>
            <w:t xml:space="preserve"> И.</w:t>
          </w:r>
          <w:r w:rsidRPr="00A36E8E">
            <w:rPr>
              <w:sz w:val="16"/>
              <w:szCs w:val="16"/>
            </w:rPr>
            <w:t>В</w:t>
          </w:r>
          <w:r w:rsidR="00062E24" w:rsidRPr="00A36E8E">
            <w:rPr>
              <w:sz w:val="16"/>
              <w:szCs w:val="16"/>
            </w:rPr>
            <w:t>.</w:t>
          </w:r>
        </w:p>
      </w:tc>
      <w:tc>
        <w:tcPr>
          <w:tcW w:w="857" w:type="dxa"/>
          <w:tcBorders>
            <w:top w:val="single" w:sz="12" w:space="0" w:color="auto"/>
            <w:left w:val="single" w:sz="12" w:space="0" w:color="auto"/>
            <w:bottom w:val="single" w:sz="6" w:space="0" w:color="auto"/>
            <w:right w:val="single" w:sz="12" w:space="0" w:color="auto"/>
          </w:tcBorders>
          <w:tcMar>
            <w:left w:w="28" w:type="dxa"/>
            <w:right w:w="28" w:type="dxa"/>
          </w:tcMar>
        </w:tcPr>
        <w:p w14:paraId="558803D9" w14:textId="77777777" w:rsidR="00453A3B" w:rsidRPr="00523356" w:rsidRDefault="00453A3B" w:rsidP="00C80E63">
          <w:pPr>
            <w:pStyle w:val="aa"/>
            <w:rPr>
              <w:i/>
              <w:iCs/>
              <w:sz w:val="16"/>
              <w:szCs w:val="16"/>
            </w:rPr>
          </w:pPr>
        </w:p>
      </w:tc>
      <w:tc>
        <w:tcPr>
          <w:tcW w:w="571" w:type="dxa"/>
          <w:tcBorders>
            <w:top w:val="single" w:sz="12" w:space="0" w:color="auto"/>
            <w:left w:val="single" w:sz="12" w:space="0" w:color="auto"/>
            <w:bottom w:val="single" w:sz="6" w:space="0" w:color="auto"/>
            <w:right w:val="single" w:sz="12" w:space="0" w:color="auto"/>
          </w:tcBorders>
          <w:tcMar>
            <w:left w:w="28" w:type="dxa"/>
            <w:right w:w="28" w:type="dxa"/>
          </w:tcMar>
        </w:tcPr>
        <w:p w14:paraId="5E0888A0" w14:textId="77777777" w:rsidR="00453A3B" w:rsidRPr="00523356" w:rsidRDefault="00453A3B" w:rsidP="00C80E63">
          <w:pPr>
            <w:pStyle w:val="aa"/>
            <w:rPr>
              <w:i/>
              <w:iCs/>
              <w:sz w:val="16"/>
              <w:szCs w:val="16"/>
            </w:rPr>
          </w:pPr>
        </w:p>
      </w:tc>
      <w:tc>
        <w:tcPr>
          <w:tcW w:w="4000" w:type="dxa"/>
          <w:vMerge w:val="restart"/>
          <w:tcBorders>
            <w:top w:val="single" w:sz="12" w:space="0" w:color="auto"/>
            <w:left w:val="single" w:sz="12" w:space="0" w:color="auto"/>
            <w:bottom w:val="single" w:sz="12" w:space="0" w:color="auto"/>
            <w:right w:val="single" w:sz="12" w:space="0" w:color="auto"/>
          </w:tcBorders>
          <w:tcMar>
            <w:left w:w="28" w:type="dxa"/>
            <w:right w:w="28" w:type="dxa"/>
          </w:tcMar>
          <w:vAlign w:val="center"/>
        </w:tcPr>
        <w:p w14:paraId="086E5871" w14:textId="1E5C2FF8" w:rsidR="00453A3B" w:rsidRPr="00062E24" w:rsidRDefault="00A36E8E" w:rsidP="00062E24">
          <w:pPr>
            <w:pStyle w:val="aa"/>
            <w:jc w:val="center"/>
            <w:rPr>
              <w:sz w:val="24"/>
              <w:szCs w:val="24"/>
            </w:rPr>
          </w:pPr>
          <w:r w:rsidRPr="00A36E8E">
            <w:rPr>
              <w:sz w:val="24"/>
              <w:szCs w:val="24"/>
            </w:rPr>
            <w:t>Разработка компьютерной игры «Стрельба по шарикам»</w:t>
          </w:r>
        </w:p>
      </w:tc>
      <w:tc>
        <w:tcPr>
          <w:tcW w:w="855" w:type="dxa"/>
          <w:gridSpan w:val="3"/>
          <w:tcBorders>
            <w:top w:val="single" w:sz="12" w:space="0" w:color="auto"/>
            <w:left w:val="single" w:sz="12" w:space="0" w:color="auto"/>
            <w:bottom w:val="single" w:sz="12" w:space="0" w:color="auto"/>
            <w:right w:val="single" w:sz="12" w:space="0" w:color="auto"/>
          </w:tcBorders>
          <w:tcMar>
            <w:left w:w="28" w:type="dxa"/>
            <w:right w:w="28" w:type="dxa"/>
          </w:tcMar>
        </w:tcPr>
        <w:p w14:paraId="0C439343" w14:textId="77777777" w:rsidR="00453A3B" w:rsidRPr="00523356" w:rsidRDefault="00453A3B" w:rsidP="00C80E63">
          <w:pPr>
            <w:pStyle w:val="aa"/>
            <w:jc w:val="center"/>
            <w:rPr>
              <w:i/>
              <w:iCs/>
              <w:sz w:val="16"/>
              <w:szCs w:val="16"/>
            </w:rPr>
          </w:pPr>
          <w:r>
            <w:rPr>
              <w:i/>
              <w:iCs/>
              <w:sz w:val="16"/>
              <w:szCs w:val="16"/>
            </w:rPr>
            <w:t>Лит.</w:t>
          </w:r>
        </w:p>
      </w:tc>
      <w:tc>
        <w:tcPr>
          <w:tcW w:w="857" w:type="dxa"/>
          <w:tcBorders>
            <w:top w:val="single" w:sz="12" w:space="0" w:color="auto"/>
            <w:left w:val="single" w:sz="12" w:space="0" w:color="auto"/>
            <w:bottom w:val="single" w:sz="12" w:space="0" w:color="auto"/>
            <w:right w:val="single" w:sz="12" w:space="0" w:color="auto"/>
          </w:tcBorders>
          <w:tcMar>
            <w:left w:w="28" w:type="dxa"/>
            <w:right w:w="28" w:type="dxa"/>
          </w:tcMar>
        </w:tcPr>
        <w:p w14:paraId="17752B43" w14:textId="77777777" w:rsidR="00453A3B" w:rsidRPr="00523356" w:rsidRDefault="00453A3B" w:rsidP="00C80E63">
          <w:pPr>
            <w:pStyle w:val="aa"/>
            <w:jc w:val="center"/>
            <w:rPr>
              <w:i/>
              <w:iCs/>
              <w:sz w:val="16"/>
              <w:szCs w:val="16"/>
            </w:rPr>
          </w:pPr>
          <w:r>
            <w:rPr>
              <w:i/>
              <w:iCs/>
              <w:sz w:val="16"/>
              <w:szCs w:val="16"/>
            </w:rPr>
            <w:t>Лист</w:t>
          </w:r>
        </w:p>
      </w:tc>
      <w:tc>
        <w:tcPr>
          <w:tcW w:w="1144" w:type="dxa"/>
          <w:tcBorders>
            <w:top w:val="single" w:sz="12" w:space="0" w:color="auto"/>
            <w:left w:val="single" w:sz="12" w:space="0" w:color="auto"/>
            <w:bottom w:val="single" w:sz="12" w:space="0" w:color="auto"/>
            <w:right w:val="single" w:sz="12" w:space="0" w:color="auto"/>
          </w:tcBorders>
          <w:tcMar>
            <w:left w:w="28" w:type="dxa"/>
            <w:right w:w="28" w:type="dxa"/>
          </w:tcMar>
        </w:tcPr>
        <w:p w14:paraId="05096C7B" w14:textId="77777777" w:rsidR="00453A3B" w:rsidRPr="00523356" w:rsidRDefault="00453A3B" w:rsidP="00C80E63">
          <w:pPr>
            <w:pStyle w:val="aa"/>
            <w:jc w:val="center"/>
            <w:rPr>
              <w:i/>
              <w:iCs/>
              <w:sz w:val="16"/>
              <w:szCs w:val="16"/>
            </w:rPr>
          </w:pPr>
          <w:r>
            <w:rPr>
              <w:i/>
              <w:iCs/>
              <w:sz w:val="16"/>
              <w:szCs w:val="16"/>
            </w:rPr>
            <w:t>Листов</w:t>
          </w:r>
        </w:p>
      </w:tc>
    </w:tr>
    <w:tr w:rsidR="00C80E63" w:rsidRPr="00523356" w14:paraId="65E1AB8E" w14:textId="77777777" w:rsidTr="0092377C">
      <w:tblPrEx>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PrEx>
      <w:tc>
        <w:tcPr>
          <w:tcW w:w="892" w:type="dxa"/>
          <w:gridSpan w:val="2"/>
          <w:tcBorders>
            <w:top w:val="single" w:sz="6" w:space="0" w:color="auto"/>
            <w:bottom w:val="single" w:sz="6" w:space="0" w:color="auto"/>
            <w:right w:val="single" w:sz="12" w:space="0" w:color="auto"/>
          </w:tcBorders>
          <w:tcMar>
            <w:left w:w="28" w:type="dxa"/>
            <w:right w:w="28" w:type="dxa"/>
          </w:tcMar>
        </w:tcPr>
        <w:p w14:paraId="10202D20" w14:textId="77777777" w:rsidR="00453A3B" w:rsidRPr="00523356" w:rsidRDefault="00453A3B" w:rsidP="00C80E63">
          <w:pPr>
            <w:pStyle w:val="aa"/>
            <w:rPr>
              <w:i/>
              <w:iCs/>
              <w:sz w:val="16"/>
              <w:szCs w:val="16"/>
            </w:rPr>
          </w:pPr>
          <w:r w:rsidRPr="002D6E86">
            <w:rPr>
              <w:i/>
              <w:iCs/>
              <w:sz w:val="16"/>
              <w:szCs w:val="16"/>
            </w:rPr>
            <w:t>Пров.</w:t>
          </w:r>
        </w:p>
      </w:tc>
      <w:tc>
        <w:tcPr>
          <w:tcW w:w="1314" w:type="dxa"/>
          <w:tcBorders>
            <w:top w:val="single" w:sz="6" w:space="0" w:color="auto"/>
            <w:left w:val="single" w:sz="12" w:space="0" w:color="auto"/>
            <w:bottom w:val="single" w:sz="6" w:space="0" w:color="auto"/>
            <w:right w:val="single" w:sz="12" w:space="0" w:color="auto"/>
          </w:tcBorders>
          <w:tcMar>
            <w:left w:w="28" w:type="dxa"/>
            <w:right w:w="28" w:type="dxa"/>
          </w:tcMar>
        </w:tcPr>
        <w:p w14:paraId="3D6FCE10" w14:textId="15E600B5" w:rsidR="00453A3B" w:rsidRPr="00062E24" w:rsidRDefault="00062E24" w:rsidP="00C80E63">
          <w:pPr>
            <w:pStyle w:val="aa"/>
            <w:rPr>
              <w:sz w:val="16"/>
              <w:szCs w:val="16"/>
            </w:rPr>
          </w:pPr>
          <w:r>
            <w:rPr>
              <w:sz w:val="16"/>
              <w:szCs w:val="16"/>
            </w:rPr>
            <w:t>Михайличенко Ж.</w:t>
          </w:r>
        </w:p>
      </w:tc>
      <w:tc>
        <w:tcPr>
          <w:tcW w:w="857" w:type="dxa"/>
          <w:tcBorders>
            <w:top w:val="single" w:sz="6" w:space="0" w:color="auto"/>
            <w:left w:val="single" w:sz="12" w:space="0" w:color="auto"/>
            <w:bottom w:val="single" w:sz="6" w:space="0" w:color="auto"/>
            <w:right w:val="single" w:sz="12" w:space="0" w:color="auto"/>
          </w:tcBorders>
          <w:tcMar>
            <w:left w:w="28" w:type="dxa"/>
            <w:right w:w="28" w:type="dxa"/>
          </w:tcMar>
        </w:tcPr>
        <w:p w14:paraId="05410073" w14:textId="77777777" w:rsidR="00453A3B" w:rsidRPr="00523356" w:rsidRDefault="00453A3B" w:rsidP="00C80E63">
          <w:pPr>
            <w:pStyle w:val="aa"/>
            <w:rPr>
              <w:i/>
              <w:iCs/>
              <w:sz w:val="16"/>
              <w:szCs w:val="16"/>
            </w:rPr>
          </w:pPr>
        </w:p>
      </w:tc>
      <w:tc>
        <w:tcPr>
          <w:tcW w:w="571" w:type="dxa"/>
          <w:tcBorders>
            <w:top w:val="single" w:sz="6" w:space="0" w:color="auto"/>
            <w:left w:val="single" w:sz="12" w:space="0" w:color="auto"/>
            <w:bottom w:val="single" w:sz="6" w:space="0" w:color="auto"/>
            <w:right w:val="single" w:sz="12" w:space="0" w:color="auto"/>
          </w:tcBorders>
          <w:tcMar>
            <w:left w:w="28" w:type="dxa"/>
            <w:right w:w="28" w:type="dxa"/>
          </w:tcMar>
        </w:tcPr>
        <w:p w14:paraId="29BAFDF1" w14:textId="77777777" w:rsidR="00453A3B" w:rsidRPr="00523356" w:rsidRDefault="00453A3B" w:rsidP="00C80E63">
          <w:pPr>
            <w:pStyle w:val="aa"/>
            <w:rPr>
              <w:i/>
              <w:iCs/>
              <w:sz w:val="16"/>
              <w:szCs w:val="16"/>
            </w:rPr>
          </w:pPr>
        </w:p>
      </w:tc>
      <w:tc>
        <w:tcPr>
          <w:tcW w:w="4000" w:type="dxa"/>
          <w:vMerge/>
          <w:tcBorders>
            <w:top w:val="single" w:sz="12" w:space="0" w:color="auto"/>
            <w:left w:val="single" w:sz="12" w:space="0" w:color="auto"/>
            <w:bottom w:val="single" w:sz="12" w:space="0" w:color="auto"/>
            <w:right w:val="single" w:sz="12" w:space="0" w:color="auto"/>
          </w:tcBorders>
          <w:tcMar>
            <w:left w:w="28" w:type="dxa"/>
            <w:right w:w="28" w:type="dxa"/>
          </w:tcMar>
        </w:tcPr>
        <w:p w14:paraId="05ACC8F1" w14:textId="77777777" w:rsidR="00453A3B" w:rsidRPr="00523356" w:rsidRDefault="00453A3B" w:rsidP="00C80E63">
          <w:pPr>
            <w:pStyle w:val="aa"/>
            <w:rPr>
              <w:i/>
              <w:iCs/>
              <w:sz w:val="16"/>
              <w:szCs w:val="16"/>
            </w:rPr>
          </w:pPr>
        </w:p>
      </w:tc>
      <w:tc>
        <w:tcPr>
          <w:tcW w:w="285" w:type="dxa"/>
          <w:tcBorders>
            <w:top w:val="single" w:sz="12" w:space="0" w:color="auto"/>
            <w:left w:val="single" w:sz="12" w:space="0" w:color="auto"/>
            <w:bottom w:val="single" w:sz="12" w:space="0" w:color="auto"/>
            <w:right w:val="single" w:sz="12" w:space="0" w:color="auto"/>
          </w:tcBorders>
          <w:tcMar>
            <w:left w:w="28" w:type="dxa"/>
            <w:right w:w="28" w:type="dxa"/>
          </w:tcMar>
        </w:tcPr>
        <w:p w14:paraId="50A5767A" w14:textId="77777777" w:rsidR="00453A3B" w:rsidRPr="00523356" w:rsidRDefault="00453A3B" w:rsidP="00C80E63">
          <w:pPr>
            <w:pStyle w:val="aa"/>
            <w:rPr>
              <w:i/>
              <w:iCs/>
              <w:sz w:val="16"/>
              <w:szCs w:val="16"/>
            </w:rPr>
          </w:pPr>
        </w:p>
      </w:tc>
      <w:tc>
        <w:tcPr>
          <w:tcW w:w="285" w:type="dxa"/>
          <w:tcBorders>
            <w:top w:val="single" w:sz="12" w:space="0" w:color="auto"/>
            <w:left w:val="single" w:sz="12" w:space="0" w:color="auto"/>
            <w:bottom w:val="single" w:sz="12" w:space="0" w:color="auto"/>
            <w:right w:val="single" w:sz="12" w:space="0" w:color="auto"/>
          </w:tcBorders>
          <w:tcMar>
            <w:left w:w="28" w:type="dxa"/>
            <w:right w:w="28" w:type="dxa"/>
          </w:tcMar>
        </w:tcPr>
        <w:p w14:paraId="76BF179C" w14:textId="77777777" w:rsidR="00453A3B" w:rsidRPr="00523356" w:rsidRDefault="00453A3B" w:rsidP="00C80E63">
          <w:pPr>
            <w:pStyle w:val="aa"/>
            <w:rPr>
              <w:i/>
              <w:iCs/>
              <w:sz w:val="16"/>
              <w:szCs w:val="16"/>
            </w:rPr>
          </w:pPr>
        </w:p>
      </w:tc>
      <w:tc>
        <w:tcPr>
          <w:tcW w:w="285" w:type="dxa"/>
          <w:tcBorders>
            <w:top w:val="single" w:sz="12" w:space="0" w:color="auto"/>
            <w:left w:val="single" w:sz="12" w:space="0" w:color="auto"/>
            <w:bottom w:val="single" w:sz="12" w:space="0" w:color="auto"/>
            <w:right w:val="single" w:sz="12" w:space="0" w:color="auto"/>
          </w:tcBorders>
          <w:tcMar>
            <w:left w:w="28" w:type="dxa"/>
            <w:right w:w="28" w:type="dxa"/>
          </w:tcMar>
        </w:tcPr>
        <w:p w14:paraId="1BF9AE17" w14:textId="77777777" w:rsidR="00453A3B" w:rsidRPr="00523356" w:rsidRDefault="00453A3B" w:rsidP="00C80E63">
          <w:pPr>
            <w:pStyle w:val="aa"/>
            <w:rPr>
              <w:i/>
              <w:iCs/>
              <w:sz w:val="16"/>
              <w:szCs w:val="16"/>
            </w:rPr>
          </w:pPr>
        </w:p>
      </w:tc>
      <w:tc>
        <w:tcPr>
          <w:tcW w:w="857" w:type="dxa"/>
          <w:tcBorders>
            <w:top w:val="single" w:sz="12" w:space="0" w:color="auto"/>
            <w:left w:val="single" w:sz="12" w:space="0" w:color="auto"/>
            <w:bottom w:val="single" w:sz="12" w:space="0" w:color="auto"/>
            <w:right w:val="single" w:sz="12" w:space="0" w:color="auto"/>
          </w:tcBorders>
          <w:tcMar>
            <w:left w:w="28" w:type="dxa"/>
            <w:right w:w="28" w:type="dxa"/>
          </w:tcMar>
        </w:tcPr>
        <w:p w14:paraId="549869EB" w14:textId="29668A9E" w:rsidR="00453A3B" w:rsidRPr="00793EC3" w:rsidRDefault="00793EC3" w:rsidP="00793EC3">
          <w:pPr>
            <w:pStyle w:val="aa"/>
            <w:jc w:val="center"/>
            <w:rPr>
              <w:sz w:val="16"/>
              <w:szCs w:val="16"/>
            </w:rPr>
          </w:pPr>
          <w:r>
            <w:rPr>
              <w:sz w:val="16"/>
              <w:szCs w:val="16"/>
            </w:rPr>
            <w:fldChar w:fldCharType="begin"/>
          </w:r>
          <w:r>
            <w:rPr>
              <w:sz w:val="16"/>
              <w:szCs w:val="16"/>
            </w:rPr>
            <w:instrText xml:space="preserve"> PAGE   \* MERGEFORMAT </w:instrText>
          </w:r>
          <w:r>
            <w:rPr>
              <w:sz w:val="16"/>
              <w:szCs w:val="16"/>
            </w:rPr>
            <w:fldChar w:fldCharType="separate"/>
          </w:r>
          <w:r w:rsidR="008C5361">
            <w:rPr>
              <w:noProof/>
              <w:sz w:val="16"/>
              <w:szCs w:val="16"/>
            </w:rPr>
            <w:t>3</w:t>
          </w:r>
          <w:r>
            <w:rPr>
              <w:sz w:val="16"/>
              <w:szCs w:val="16"/>
            </w:rPr>
            <w:fldChar w:fldCharType="end"/>
          </w:r>
        </w:p>
      </w:tc>
      <w:tc>
        <w:tcPr>
          <w:tcW w:w="1144" w:type="dxa"/>
          <w:tcBorders>
            <w:top w:val="single" w:sz="12" w:space="0" w:color="auto"/>
            <w:left w:val="single" w:sz="12" w:space="0" w:color="auto"/>
            <w:bottom w:val="single" w:sz="12" w:space="0" w:color="auto"/>
            <w:right w:val="single" w:sz="12" w:space="0" w:color="auto"/>
          </w:tcBorders>
          <w:tcMar>
            <w:left w:w="28" w:type="dxa"/>
            <w:right w:w="28" w:type="dxa"/>
          </w:tcMar>
        </w:tcPr>
        <w:p w14:paraId="762433BC" w14:textId="218D402E" w:rsidR="00453A3B" w:rsidRPr="00793EC3" w:rsidRDefault="00453A3B" w:rsidP="00793EC3">
          <w:pPr>
            <w:pStyle w:val="aa"/>
            <w:jc w:val="center"/>
            <w:rPr>
              <w:sz w:val="16"/>
              <w:szCs w:val="16"/>
            </w:rPr>
          </w:pPr>
        </w:p>
      </w:tc>
    </w:tr>
    <w:tr w:rsidR="00C80E63" w:rsidRPr="00523356" w14:paraId="026F8D37" w14:textId="77777777" w:rsidTr="00062E24">
      <w:tblPrEx>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PrEx>
      <w:tc>
        <w:tcPr>
          <w:tcW w:w="892" w:type="dxa"/>
          <w:gridSpan w:val="2"/>
          <w:tcBorders>
            <w:top w:val="single" w:sz="6" w:space="0" w:color="auto"/>
            <w:bottom w:val="single" w:sz="6" w:space="0" w:color="auto"/>
            <w:right w:val="single" w:sz="12" w:space="0" w:color="auto"/>
          </w:tcBorders>
          <w:tcMar>
            <w:left w:w="28" w:type="dxa"/>
            <w:right w:w="28" w:type="dxa"/>
          </w:tcMar>
        </w:tcPr>
        <w:p w14:paraId="1D7F54F5" w14:textId="77777777" w:rsidR="00453A3B" w:rsidRPr="00523356" w:rsidRDefault="00453A3B" w:rsidP="00C80E63">
          <w:pPr>
            <w:pStyle w:val="aa"/>
            <w:rPr>
              <w:i/>
              <w:iCs/>
              <w:sz w:val="16"/>
              <w:szCs w:val="16"/>
            </w:rPr>
          </w:pPr>
        </w:p>
      </w:tc>
      <w:tc>
        <w:tcPr>
          <w:tcW w:w="1314" w:type="dxa"/>
          <w:tcBorders>
            <w:top w:val="single" w:sz="6" w:space="0" w:color="auto"/>
            <w:left w:val="single" w:sz="12" w:space="0" w:color="auto"/>
            <w:bottom w:val="single" w:sz="6" w:space="0" w:color="auto"/>
            <w:right w:val="single" w:sz="12" w:space="0" w:color="auto"/>
          </w:tcBorders>
          <w:tcMar>
            <w:left w:w="28" w:type="dxa"/>
            <w:right w:w="28" w:type="dxa"/>
          </w:tcMar>
        </w:tcPr>
        <w:p w14:paraId="38EB03D6" w14:textId="77777777" w:rsidR="00453A3B" w:rsidRPr="00523356" w:rsidRDefault="00453A3B" w:rsidP="00C80E63">
          <w:pPr>
            <w:pStyle w:val="aa"/>
            <w:rPr>
              <w:i/>
              <w:iCs/>
              <w:sz w:val="16"/>
              <w:szCs w:val="16"/>
            </w:rPr>
          </w:pPr>
        </w:p>
      </w:tc>
      <w:tc>
        <w:tcPr>
          <w:tcW w:w="857" w:type="dxa"/>
          <w:tcBorders>
            <w:top w:val="single" w:sz="6" w:space="0" w:color="auto"/>
            <w:left w:val="single" w:sz="12" w:space="0" w:color="auto"/>
            <w:bottom w:val="single" w:sz="6" w:space="0" w:color="auto"/>
            <w:right w:val="single" w:sz="12" w:space="0" w:color="auto"/>
          </w:tcBorders>
          <w:tcMar>
            <w:left w:w="28" w:type="dxa"/>
            <w:right w:w="28" w:type="dxa"/>
          </w:tcMar>
        </w:tcPr>
        <w:p w14:paraId="2AFEF180" w14:textId="77777777" w:rsidR="00453A3B" w:rsidRPr="00523356" w:rsidRDefault="00453A3B" w:rsidP="00C80E63">
          <w:pPr>
            <w:pStyle w:val="aa"/>
            <w:rPr>
              <w:i/>
              <w:iCs/>
              <w:sz w:val="16"/>
              <w:szCs w:val="16"/>
            </w:rPr>
          </w:pPr>
        </w:p>
      </w:tc>
      <w:tc>
        <w:tcPr>
          <w:tcW w:w="571" w:type="dxa"/>
          <w:tcBorders>
            <w:top w:val="single" w:sz="6" w:space="0" w:color="auto"/>
            <w:left w:val="single" w:sz="12" w:space="0" w:color="auto"/>
            <w:bottom w:val="single" w:sz="6" w:space="0" w:color="auto"/>
            <w:right w:val="single" w:sz="12" w:space="0" w:color="auto"/>
          </w:tcBorders>
          <w:tcMar>
            <w:left w:w="28" w:type="dxa"/>
            <w:right w:w="28" w:type="dxa"/>
          </w:tcMar>
        </w:tcPr>
        <w:p w14:paraId="11837D4A" w14:textId="77777777" w:rsidR="00453A3B" w:rsidRPr="00523356" w:rsidRDefault="00453A3B" w:rsidP="00C80E63">
          <w:pPr>
            <w:pStyle w:val="aa"/>
            <w:rPr>
              <w:i/>
              <w:iCs/>
              <w:sz w:val="16"/>
              <w:szCs w:val="16"/>
            </w:rPr>
          </w:pPr>
        </w:p>
      </w:tc>
      <w:tc>
        <w:tcPr>
          <w:tcW w:w="4000" w:type="dxa"/>
          <w:vMerge/>
          <w:tcBorders>
            <w:top w:val="single" w:sz="12" w:space="0" w:color="auto"/>
            <w:left w:val="single" w:sz="12" w:space="0" w:color="auto"/>
            <w:bottom w:val="single" w:sz="12" w:space="0" w:color="auto"/>
            <w:right w:val="single" w:sz="12" w:space="0" w:color="auto"/>
          </w:tcBorders>
          <w:tcMar>
            <w:left w:w="28" w:type="dxa"/>
            <w:right w:w="28" w:type="dxa"/>
          </w:tcMar>
        </w:tcPr>
        <w:p w14:paraId="7C6A45CA" w14:textId="77777777" w:rsidR="00453A3B" w:rsidRPr="00523356" w:rsidRDefault="00453A3B" w:rsidP="00C80E63">
          <w:pPr>
            <w:pStyle w:val="aa"/>
            <w:rPr>
              <w:i/>
              <w:iCs/>
              <w:sz w:val="16"/>
              <w:szCs w:val="16"/>
            </w:rPr>
          </w:pPr>
        </w:p>
      </w:tc>
      <w:tc>
        <w:tcPr>
          <w:tcW w:w="2856" w:type="dxa"/>
          <w:gridSpan w:val="5"/>
          <w:vMerge w:val="restart"/>
          <w:tcBorders>
            <w:top w:val="single" w:sz="12" w:space="0" w:color="auto"/>
            <w:left w:val="single" w:sz="12" w:space="0" w:color="auto"/>
            <w:bottom w:val="single" w:sz="12" w:space="0" w:color="auto"/>
            <w:right w:val="single" w:sz="12" w:space="0" w:color="auto"/>
          </w:tcBorders>
          <w:tcMar>
            <w:left w:w="28" w:type="dxa"/>
            <w:right w:w="28" w:type="dxa"/>
          </w:tcMar>
          <w:vAlign w:val="center"/>
        </w:tcPr>
        <w:p w14:paraId="14044248" w14:textId="65DA5450" w:rsidR="00453A3B" w:rsidRPr="00062E24" w:rsidRDefault="00265811" w:rsidP="00062E24">
          <w:pPr>
            <w:pStyle w:val="aa"/>
            <w:jc w:val="center"/>
            <w:rPr>
              <w:sz w:val="24"/>
              <w:szCs w:val="24"/>
            </w:rPr>
          </w:pPr>
          <w:r>
            <w:rPr>
              <w:sz w:val="24"/>
              <w:szCs w:val="24"/>
            </w:rPr>
            <w:t>24</w:t>
          </w:r>
          <w:r w:rsidR="00062E24">
            <w:rPr>
              <w:sz w:val="24"/>
              <w:szCs w:val="24"/>
            </w:rPr>
            <w:t>ИСП</w:t>
          </w:r>
          <w:r w:rsidR="00A36E8E">
            <w:rPr>
              <w:sz w:val="24"/>
              <w:szCs w:val="24"/>
            </w:rPr>
            <w:t>-1</w:t>
          </w:r>
        </w:p>
      </w:tc>
    </w:tr>
    <w:tr w:rsidR="00C80E63" w:rsidRPr="00523356" w14:paraId="47797E25" w14:textId="77777777" w:rsidTr="0092377C">
      <w:tblPrEx>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PrEx>
      <w:tc>
        <w:tcPr>
          <w:tcW w:w="892" w:type="dxa"/>
          <w:gridSpan w:val="2"/>
          <w:tcBorders>
            <w:top w:val="single" w:sz="6" w:space="0" w:color="auto"/>
            <w:bottom w:val="single" w:sz="6" w:space="0" w:color="auto"/>
            <w:right w:val="single" w:sz="12" w:space="0" w:color="auto"/>
          </w:tcBorders>
          <w:tcMar>
            <w:left w:w="28" w:type="dxa"/>
            <w:right w:w="28" w:type="dxa"/>
          </w:tcMar>
        </w:tcPr>
        <w:p w14:paraId="0C892E48" w14:textId="77777777" w:rsidR="00453A3B" w:rsidRPr="00523356" w:rsidRDefault="00453A3B" w:rsidP="00C80E63">
          <w:pPr>
            <w:pStyle w:val="aa"/>
            <w:rPr>
              <w:i/>
              <w:iCs/>
              <w:sz w:val="16"/>
              <w:szCs w:val="16"/>
            </w:rPr>
          </w:pPr>
          <w:r w:rsidRPr="002D6E86">
            <w:rPr>
              <w:i/>
              <w:iCs/>
              <w:sz w:val="16"/>
              <w:szCs w:val="16"/>
            </w:rPr>
            <w:t>Н. контр.</w:t>
          </w:r>
        </w:p>
      </w:tc>
      <w:tc>
        <w:tcPr>
          <w:tcW w:w="1314" w:type="dxa"/>
          <w:tcBorders>
            <w:top w:val="single" w:sz="6" w:space="0" w:color="auto"/>
            <w:left w:val="single" w:sz="12" w:space="0" w:color="auto"/>
            <w:bottom w:val="single" w:sz="6" w:space="0" w:color="auto"/>
            <w:right w:val="single" w:sz="12" w:space="0" w:color="auto"/>
          </w:tcBorders>
          <w:tcMar>
            <w:left w:w="28" w:type="dxa"/>
            <w:right w:w="28" w:type="dxa"/>
          </w:tcMar>
        </w:tcPr>
        <w:p w14:paraId="05C13596" w14:textId="77777777" w:rsidR="00453A3B" w:rsidRPr="00523356" w:rsidRDefault="00453A3B" w:rsidP="00C80E63">
          <w:pPr>
            <w:pStyle w:val="aa"/>
            <w:rPr>
              <w:i/>
              <w:iCs/>
              <w:sz w:val="16"/>
              <w:szCs w:val="16"/>
            </w:rPr>
          </w:pPr>
        </w:p>
      </w:tc>
      <w:tc>
        <w:tcPr>
          <w:tcW w:w="857" w:type="dxa"/>
          <w:tcBorders>
            <w:top w:val="single" w:sz="6" w:space="0" w:color="auto"/>
            <w:left w:val="single" w:sz="12" w:space="0" w:color="auto"/>
            <w:bottom w:val="single" w:sz="6" w:space="0" w:color="auto"/>
            <w:right w:val="single" w:sz="12" w:space="0" w:color="auto"/>
          </w:tcBorders>
          <w:tcMar>
            <w:left w:w="28" w:type="dxa"/>
            <w:right w:w="28" w:type="dxa"/>
          </w:tcMar>
        </w:tcPr>
        <w:p w14:paraId="60317327" w14:textId="77777777" w:rsidR="00453A3B" w:rsidRPr="00523356" w:rsidRDefault="00453A3B" w:rsidP="00C80E63">
          <w:pPr>
            <w:pStyle w:val="aa"/>
            <w:rPr>
              <w:i/>
              <w:iCs/>
              <w:sz w:val="16"/>
              <w:szCs w:val="16"/>
            </w:rPr>
          </w:pPr>
        </w:p>
      </w:tc>
      <w:tc>
        <w:tcPr>
          <w:tcW w:w="571" w:type="dxa"/>
          <w:tcBorders>
            <w:top w:val="single" w:sz="6" w:space="0" w:color="auto"/>
            <w:left w:val="single" w:sz="12" w:space="0" w:color="auto"/>
            <w:bottom w:val="single" w:sz="6" w:space="0" w:color="auto"/>
            <w:right w:val="single" w:sz="12" w:space="0" w:color="auto"/>
          </w:tcBorders>
          <w:tcMar>
            <w:left w:w="28" w:type="dxa"/>
            <w:right w:w="28" w:type="dxa"/>
          </w:tcMar>
        </w:tcPr>
        <w:p w14:paraId="641B8E8A" w14:textId="77777777" w:rsidR="00453A3B" w:rsidRPr="00523356" w:rsidRDefault="00453A3B" w:rsidP="00C80E63">
          <w:pPr>
            <w:pStyle w:val="aa"/>
            <w:rPr>
              <w:i/>
              <w:iCs/>
              <w:sz w:val="16"/>
              <w:szCs w:val="16"/>
            </w:rPr>
          </w:pPr>
        </w:p>
      </w:tc>
      <w:tc>
        <w:tcPr>
          <w:tcW w:w="4000" w:type="dxa"/>
          <w:vMerge/>
          <w:tcBorders>
            <w:top w:val="single" w:sz="12" w:space="0" w:color="auto"/>
            <w:left w:val="single" w:sz="12" w:space="0" w:color="auto"/>
            <w:bottom w:val="single" w:sz="12" w:space="0" w:color="auto"/>
            <w:right w:val="single" w:sz="12" w:space="0" w:color="auto"/>
          </w:tcBorders>
          <w:tcMar>
            <w:left w:w="28" w:type="dxa"/>
            <w:right w:w="28" w:type="dxa"/>
          </w:tcMar>
        </w:tcPr>
        <w:p w14:paraId="1038223F" w14:textId="77777777" w:rsidR="00453A3B" w:rsidRPr="00523356" w:rsidRDefault="00453A3B" w:rsidP="00C80E63">
          <w:pPr>
            <w:pStyle w:val="aa"/>
            <w:rPr>
              <w:i/>
              <w:iCs/>
              <w:sz w:val="16"/>
              <w:szCs w:val="16"/>
            </w:rPr>
          </w:pPr>
        </w:p>
      </w:tc>
      <w:tc>
        <w:tcPr>
          <w:tcW w:w="2856" w:type="dxa"/>
          <w:gridSpan w:val="5"/>
          <w:vMerge/>
          <w:tcBorders>
            <w:top w:val="single" w:sz="12" w:space="0" w:color="auto"/>
            <w:left w:val="single" w:sz="12" w:space="0" w:color="auto"/>
            <w:bottom w:val="single" w:sz="12" w:space="0" w:color="auto"/>
            <w:right w:val="single" w:sz="12" w:space="0" w:color="auto"/>
          </w:tcBorders>
          <w:tcMar>
            <w:left w:w="28" w:type="dxa"/>
            <w:right w:w="28" w:type="dxa"/>
          </w:tcMar>
        </w:tcPr>
        <w:p w14:paraId="548683C2" w14:textId="77777777" w:rsidR="00453A3B" w:rsidRPr="00523356" w:rsidRDefault="00453A3B" w:rsidP="00C80E63">
          <w:pPr>
            <w:pStyle w:val="aa"/>
            <w:rPr>
              <w:i/>
              <w:iCs/>
              <w:sz w:val="16"/>
              <w:szCs w:val="16"/>
            </w:rPr>
          </w:pPr>
        </w:p>
      </w:tc>
    </w:tr>
    <w:tr w:rsidR="00C80E63" w:rsidRPr="00523356" w14:paraId="2000A690" w14:textId="77777777" w:rsidTr="0092377C">
      <w:tblPrEx>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PrEx>
      <w:tc>
        <w:tcPr>
          <w:tcW w:w="892" w:type="dxa"/>
          <w:gridSpan w:val="2"/>
          <w:tcBorders>
            <w:top w:val="single" w:sz="6" w:space="0" w:color="auto"/>
            <w:bottom w:val="single" w:sz="4" w:space="0" w:color="auto"/>
            <w:right w:val="single" w:sz="12" w:space="0" w:color="auto"/>
          </w:tcBorders>
          <w:tcMar>
            <w:left w:w="28" w:type="dxa"/>
            <w:right w:w="28" w:type="dxa"/>
          </w:tcMar>
        </w:tcPr>
        <w:p w14:paraId="1AE93506" w14:textId="77777777" w:rsidR="00453A3B" w:rsidRPr="00523356" w:rsidRDefault="00453A3B" w:rsidP="00C80E63">
          <w:pPr>
            <w:pStyle w:val="aa"/>
            <w:rPr>
              <w:i/>
              <w:iCs/>
              <w:sz w:val="16"/>
              <w:szCs w:val="16"/>
            </w:rPr>
          </w:pPr>
          <w:r w:rsidRPr="002D6E86">
            <w:rPr>
              <w:i/>
              <w:iCs/>
              <w:sz w:val="16"/>
              <w:szCs w:val="16"/>
            </w:rPr>
            <w:t>Утв.</w:t>
          </w:r>
        </w:p>
      </w:tc>
      <w:tc>
        <w:tcPr>
          <w:tcW w:w="1314" w:type="dxa"/>
          <w:tcBorders>
            <w:top w:val="single" w:sz="6" w:space="0" w:color="auto"/>
            <w:left w:val="single" w:sz="12" w:space="0" w:color="auto"/>
            <w:bottom w:val="single" w:sz="4" w:space="0" w:color="auto"/>
            <w:right w:val="single" w:sz="12" w:space="0" w:color="auto"/>
          </w:tcBorders>
          <w:tcMar>
            <w:left w:w="28" w:type="dxa"/>
            <w:right w:w="28" w:type="dxa"/>
          </w:tcMar>
        </w:tcPr>
        <w:p w14:paraId="7FA3EA03" w14:textId="77777777" w:rsidR="00453A3B" w:rsidRPr="00523356" w:rsidRDefault="00453A3B" w:rsidP="00C80E63">
          <w:pPr>
            <w:pStyle w:val="aa"/>
            <w:rPr>
              <w:i/>
              <w:iCs/>
              <w:sz w:val="16"/>
              <w:szCs w:val="16"/>
            </w:rPr>
          </w:pPr>
        </w:p>
      </w:tc>
      <w:tc>
        <w:tcPr>
          <w:tcW w:w="857" w:type="dxa"/>
          <w:tcBorders>
            <w:top w:val="single" w:sz="6" w:space="0" w:color="auto"/>
            <w:left w:val="single" w:sz="12" w:space="0" w:color="auto"/>
            <w:bottom w:val="single" w:sz="4" w:space="0" w:color="auto"/>
            <w:right w:val="single" w:sz="12" w:space="0" w:color="auto"/>
          </w:tcBorders>
          <w:tcMar>
            <w:left w:w="28" w:type="dxa"/>
            <w:right w:w="28" w:type="dxa"/>
          </w:tcMar>
        </w:tcPr>
        <w:p w14:paraId="4E557631" w14:textId="77777777" w:rsidR="00453A3B" w:rsidRPr="00523356" w:rsidRDefault="00453A3B" w:rsidP="00C80E63">
          <w:pPr>
            <w:pStyle w:val="aa"/>
            <w:rPr>
              <w:i/>
              <w:iCs/>
              <w:sz w:val="16"/>
              <w:szCs w:val="16"/>
            </w:rPr>
          </w:pPr>
        </w:p>
      </w:tc>
      <w:tc>
        <w:tcPr>
          <w:tcW w:w="571" w:type="dxa"/>
          <w:tcBorders>
            <w:top w:val="single" w:sz="6" w:space="0" w:color="auto"/>
            <w:left w:val="single" w:sz="12" w:space="0" w:color="auto"/>
            <w:bottom w:val="single" w:sz="4" w:space="0" w:color="auto"/>
            <w:right w:val="single" w:sz="12" w:space="0" w:color="auto"/>
          </w:tcBorders>
          <w:tcMar>
            <w:left w:w="28" w:type="dxa"/>
            <w:right w:w="28" w:type="dxa"/>
          </w:tcMar>
        </w:tcPr>
        <w:p w14:paraId="3FA40E71" w14:textId="77777777" w:rsidR="00453A3B" w:rsidRPr="00523356" w:rsidRDefault="00453A3B" w:rsidP="00C80E63">
          <w:pPr>
            <w:pStyle w:val="aa"/>
            <w:rPr>
              <w:i/>
              <w:iCs/>
              <w:sz w:val="16"/>
              <w:szCs w:val="16"/>
            </w:rPr>
          </w:pPr>
        </w:p>
      </w:tc>
      <w:tc>
        <w:tcPr>
          <w:tcW w:w="4000" w:type="dxa"/>
          <w:vMerge/>
          <w:tcBorders>
            <w:top w:val="single" w:sz="12" w:space="0" w:color="auto"/>
            <w:left w:val="single" w:sz="12" w:space="0" w:color="auto"/>
            <w:bottom w:val="single" w:sz="12" w:space="0" w:color="auto"/>
            <w:right w:val="single" w:sz="12" w:space="0" w:color="auto"/>
          </w:tcBorders>
          <w:tcMar>
            <w:left w:w="28" w:type="dxa"/>
            <w:right w:w="28" w:type="dxa"/>
          </w:tcMar>
        </w:tcPr>
        <w:p w14:paraId="13CADA52" w14:textId="77777777" w:rsidR="00453A3B" w:rsidRPr="00523356" w:rsidRDefault="00453A3B" w:rsidP="00C80E63">
          <w:pPr>
            <w:pStyle w:val="aa"/>
            <w:rPr>
              <w:i/>
              <w:iCs/>
              <w:sz w:val="16"/>
              <w:szCs w:val="16"/>
            </w:rPr>
          </w:pPr>
        </w:p>
      </w:tc>
      <w:tc>
        <w:tcPr>
          <w:tcW w:w="2856" w:type="dxa"/>
          <w:gridSpan w:val="5"/>
          <w:vMerge/>
          <w:tcBorders>
            <w:top w:val="single" w:sz="12" w:space="0" w:color="auto"/>
            <w:left w:val="single" w:sz="12" w:space="0" w:color="auto"/>
            <w:bottom w:val="single" w:sz="12" w:space="0" w:color="auto"/>
            <w:right w:val="single" w:sz="12" w:space="0" w:color="auto"/>
          </w:tcBorders>
          <w:tcMar>
            <w:left w:w="28" w:type="dxa"/>
            <w:right w:w="28" w:type="dxa"/>
          </w:tcMar>
        </w:tcPr>
        <w:p w14:paraId="68264A63" w14:textId="77777777" w:rsidR="00453A3B" w:rsidRPr="00523356" w:rsidRDefault="00453A3B" w:rsidP="00C80E63">
          <w:pPr>
            <w:pStyle w:val="aa"/>
            <w:rPr>
              <w:i/>
              <w:iCs/>
              <w:sz w:val="16"/>
              <w:szCs w:val="16"/>
            </w:rPr>
          </w:pPr>
        </w:p>
      </w:tc>
    </w:tr>
  </w:tbl>
  <w:p w14:paraId="540299AF" w14:textId="77777777" w:rsidR="00FF27E5" w:rsidRPr="00C80E63" w:rsidRDefault="00FF27E5">
    <w:pPr>
      <w:pStyle w:val="aa"/>
      <w:rPr>
        <w:sz w:val="2"/>
        <w:szCs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A0B4CE" w14:textId="7189347D" w:rsidR="007434AA" w:rsidRDefault="00685B91">
    <w:pPr>
      <w:pStyle w:val="aa"/>
    </w:pPr>
    <w:r>
      <w:rPr>
        <w:noProof/>
        <w:lang w:eastAsia="ru-RU"/>
      </w:rPr>
      <mc:AlternateContent>
        <mc:Choice Requires="wps">
          <w:drawing>
            <wp:anchor distT="0" distB="0" distL="114300" distR="114300" simplePos="0" relativeHeight="251666432" behindDoc="0" locked="0" layoutInCell="1" allowOverlap="1" wp14:anchorId="54BBABB6" wp14:editId="688AF032">
              <wp:simplePos x="0" y="0"/>
              <wp:positionH relativeFrom="page">
                <wp:posOffset>7001510</wp:posOffset>
              </wp:positionH>
              <wp:positionV relativeFrom="page">
                <wp:posOffset>10225405</wp:posOffset>
              </wp:positionV>
              <wp:extent cx="359410" cy="287655"/>
              <wp:effectExtent l="0" t="0" r="21590" b="17145"/>
              <wp:wrapNone/>
              <wp:docPr id="7" name="Прямоугольник 7"/>
              <wp:cNvGraphicFramePr/>
              <a:graphic xmlns:a="http://schemas.openxmlformats.org/drawingml/2006/main">
                <a:graphicData uri="http://schemas.microsoft.com/office/word/2010/wordprocessingShape">
                  <wps:wsp>
                    <wps:cNvSpPr/>
                    <wps:spPr>
                      <a:xfrm>
                        <a:off x="0" y="0"/>
                        <a:ext cx="359410" cy="287655"/>
                      </a:xfrm>
                      <a:prstGeom prst="rect">
                        <a:avLst/>
                      </a:prstGeom>
                      <a:no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43D8209" w14:textId="03A489B3" w:rsidR="007434AA" w:rsidRPr="00207CE8" w:rsidRDefault="007434AA" w:rsidP="00207CE8">
                          <w:pPr>
                            <w:spacing w:after="0" w:line="240" w:lineRule="auto"/>
                            <w:jc w:val="center"/>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begin"/>
                          </w:r>
                          <w:r>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instrText xml:space="preserve"> PAGE  \* Arabic  \* MERGEFORMAT </w:instrText>
                          </w:r>
                          <w:r>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separate"/>
                          </w:r>
                          <w:r w:rsidR="002E057E">
                            <w:rPr>
                              <w:noProof/>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w:t>
                          </w:r>
                          <w:r>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end"/>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4BBABB6" id="Прямоугольник 7" o:spid="_x0000_s1056" style="position:absolute;margin-left:551.3pt;margin-top:805.15pt;width:28.3pt;height:22.65pt;z-index:2516664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" filled="f" strokecolor="black [3213]" strokeweight="1.5pt">
              <v:textbox>
                <w:txbxContent>
                  <w:p w14:paraId="543D8209" w14:textId="03A489B3" w:rsidR="007434AA" w:rsidRPr="00207CE8" w:rsidRDefault="007434AA" w:rsidP="00207CE8">
                    <w:pPr>
                      <w:spacing w:after="0" w:line="240" w:lineRule="auto"/>
                      <w:jc w:val="center"/>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begin"/>
                    </w:r>
                    <w:r>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instrText xml:space="preserve"> PAGE  \* Arabic  \* MERGEFORMAT </w:instrText>
                    </w:r>
                    <w:r>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separate"/>
                    </w:r>
                    <w:r w:rsidR="002E057E">
                      <w:rPr>
                        <w:noProof/>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w:t>
                    </w:r>
                    <w:r>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end"/>
                    </w:r>
                  </w:p>
                </w:txbxContent>
              </v:textbox>
              <w10:wrap anchorx="page" anchory="page"/>
            </v:rect>
          </w:pict>
        </mc:Fallback>
      </mc:AlternateContent>
    </w:r>
    <w:r w:rsidR="0092377C">
      <w:rPr>
        <w:noProof/>
        <w:lang w:eastAsia="ru-RU"/>
      </w:rPr>
      <mc:AlternateContent>
        <mc:Choice Requires="wps">
          <w:drawing>
            <wp:anchor distT="0" distB="0" distL="114300" distR="114300" simplePos="0" relativeHeight="251667456" behindDoc="0" locked="0" layoutInCell="1" allowOverlap="1" wp14:anchorId="57618576" wp14:editId="37AFA648">
              <wp:simplePos x="0" y="0"/>
              <wp:positionH relativeFrom="page">
                <wp:posOffset>7002698</wp:posOffset>
              </wp:positionH>
              <wp:positionV relativeFrom="page">
                <wp:posOffset>9973310</wp:posOffset>
              </wp:positionV>
              <wp:extent cx="359410" cy="251460"/>
              <wp:effectExtent l="0" t="0" r="21590" b="15240"/>
              <wp:wrapNone/>
              <wp:docPr id="6" name="Прямоугольник 6"/>
              <wp:cNvGraphicFramePr/>
              <a:graphic xmlns:a="http://schemas.openxmlformats.org/drawingml/2006/main">
                <a:graphicData uri="http://schemas.microsoft.com/office/word/2010/wordprocessingShape">
                  <wps:wsp>
                    <wps:cNvSpPr/>
                    <wps:spPr>
                      <a:xfrm>
                        <a:off x="0" y="0"/>
                        <a:ext cx="359410" cy="251460"/>
                      </a:xfrm>
                      <a:prstGeom prst="rect">
                        <a:avLst/>
                      </a:prstGeom>
                      <a:no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72ACC5A" w14:textId="77777777" w:rsidR="007434AA" w:rsidRPr="00207CE8" w:rsidRDefault="007434AA" w:rsidP="00207CE8">
                          <w:pPr>
                            <w:spacing w:after="0" w:line="240" w:lineRule="auto"/>
                            <w:jc w:val="center"/>
                            <w:rPr>
                              <w:i/>
                              <w:color w:val="000000" w:themeColor="text1"/>
                              <w:sz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i/>
                              <w:color w:val="000000" w:themeColor="text1"/>
                              <w:sz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Лист</w:t>
                          </w:r>
                        </w:p>
                      </w:txbxContent>
                    </wps:txbx>
                    <wps:bodyPr rot="0" spcFirstLastPara="0" vertOverflow="overflow" horzOverflow="overflow" vert="horz" wrap="square" lIns="0" tIns="46800" rIns="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7618576" id="Прямоугольник 6" o:spid="_x0000_s1057" style="position:absolute;margin-left:551.4pt;margin-top:785.3pt;width:28.3pt;height:19.8pt;z-index:2516674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" filled="f" strokecolor="black [3213]" strokeweight="1.5pt">
              <v:textbox inset="0,1.3mm,0">
                <w:txbxContent>
                  <w:p w14:paraId="172ACC5A" w14:textId="77777777" w:rsidR="007434AA" w:rsidRPr="00207CE8" w:rsidRDefault="007434AA" w:rsidP="00207CE8">
                    <w:pPr>
                      <w:spacing w:after="0" w:line="240" w:lineRule="auto"/>
                      <w:jc w:val="center"/>
                      <w:rPr>
                        <w:i/>
                        <w:color w:val="000000" w:themeColor="text1"/>
                        <w:sz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i/>
                        <w:color w:val="000000" w:themeColor="text1"/>
                        <w:sz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Лист</w:t>
                    </w:r>
                  </w:p>
                </w:txbxContent>
              </v:textbox>
              <w10:wrap anchorx="page" anchory="pag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37DAD0" w14:textId="77777777" w:rsidR="008D719F" w:rsidRDefault="008D719F" w:rsidP="00BC3DDD">
      <w:pPr>
        <w:spacing w:after="0" w:line="240" w:lineRule="auto"/>
      </w:pPr>
      <w:r>
        <w:separator/>
      </w:r>
    </w:p>
  </w:footnote>
  <w:footnote w:type="continuationSeparator" w:id="0">
    <w:p w14:paraId="2B546DC1" w14:textId="77777777" w:rsidR="008D719F" w:rsidRDefault="008D719F" w:rsidP="00BC3DD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4A2FED" w14:textId="77777777" w:rsidR="00BC3DDD" w:rsidRDefault="00BC3DDD">
    <w:pPr>
      <w:pStyle w:val="a8"/>
    </w:pPr>
    <w:r>
      <w:rPr>
        <w:noProof/>
        <w:lang w:eastAsia="ru-RU"/>
      </w:rPr>
      <mc:AlternateContent>
        <mc:Choice Requires="wps">
          <w:drawing>
            <wp:anchor distT="0" distB="0" distL="114300" distR="114300" simplePos="0" relativeHeight="251658752" behindDoc="0" locked="0" layoutInCell="1" allowOverlap="1" wp14:anchorId="7D131B39" wp14:editId="047F66E2">
              <wp:simplePos x="0" y="0"/>
              <wp:positionH relativeFrom="page">
                <wp:posOffset>705403</wp:posOffset>
              </wp:positionH>
              <wp:positionV relativeFrom="page">
                <wp:posOffset>180340</wp:posOffset>
              </wp:positionV>
              <wp:extent cx="6660000" cy="10332000"/>
              <wp:effectExtent l="0" t="0" r="26670" b="12700"/>
              <wp:wrapNone/>
              <wp:docPr id="1" name="Прямоугольник 1"/>
              <wp:cNvGraphicFramePr/>
              <a:graphic xmlns:a="http://schemas.openxmlformats.org/drawingml/2006/main">
                <a:graphicData uri="http://schemas.microsoft.com/office/word/2010/wordprocessingShape">
                  <wps:wsp>
                    <wps:cNvSpPr/>
                    <wps:spPr>
                      <a:xfrm>
                        <a:off x="0" y="0"/>
                        <a:ext cx="6660000" cy="10332000"/>
                      </a:xfrm>
                      <a:prstGeom prst="rect">
                        <a:avLst/>
                      </a:prstGeom>
                      <a:no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486E0CB" id="Прямоугольник 1" o:spid="_x0000_s1026" style="position:absolute;margin-left:55.55pt;margin-top:14.2pt;width:524.4pt;height:813.55pt;z-index:251658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" filled="f" strokecolor="black [3213]" strokeweight="1.5pt">
              <w10:wrap anchorx="page" anchory="page"/>
            </v:rec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7D53EF" w14:textId="77777777" w:rsidR="008B6E23" w:rsidRDefault="008B6E23">
    <w:pPr>
      <w:pStyle w:val="a8"/>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A82705" w14:textId="77777777" w:rsidR="008B6E23" w:rsidRDefault="008B6E23">
    <w:pPr>
      <w:pStyle w:val="a8"/>
    </w:pPr>
    <w:r>
      <w:rPr>
        <w:noProof/>
        <w:lang w:eastAsia="ru-RU"/>
      </w:rPr>
      <mc:AlternateContent>
        <mc:Choice Requires="wps">
          <w:drawing>
            <wp:anchor distT="0" distB="0" distL="114300" distR="114300" simplePos="0" relativeHeight="251671552" behindDoc="0" locked="0" layoutInCell="1" allowOverlap="1" wp14:anchorId="18C74463" wp14:editId="20564FFC">
              <wp:simplePos x="0" y="0"/>
              <wp:positionH relativeFrom="page">
                <wp:posOffset>685054</wp:posOffset>
              </wp:positionH>
              <wp:positionV relativeFrom="page">
                <wp:posOffset>180340</wp:posOffset>
              </wp:positionV>
              <wp:extent cx="6660000" cy="10332000"/>
              <wp:effectExtent l="0" t="0" r="26670" b="12700"/>
              <wp:wrapNone/>
              <wp:docPr id="5" name="Прямоугольник 5"/>
              <wp:cNvGraphicFramePr/>
              <a:graphic xmlns:a="http://schemas.openxmlformats.org/drawingml/2006/main">
                <a:graphicData uri="http://schemas.microsoft.com/office/word/2010/wordprocessingShape">
                  <wps:wsp>
                    <wps:cNvSpPr/>
                    <wps:spPr>
                      <a:xfrm>
                        <a:off x="0" y="0"/>
                        <a:ext cx="6660000" cy="10332000"/>
                      </a:xfrm>
                      <a:prstGeom prst="rect">
                        <a:avLst/>
                      </a:prstGeom>
                      <a:no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1114411" id="Прямоугольник 5" o:spid="_x0000_s1026" style="position:absolute;margin-left:53.95pt;margin-top:14.2pt;width:524.4pt;height:813.55pt;z-index:2516715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" filled="f" strokecolor="black [3213]" strokeweight="1.5pt">
              <w10:wrap anchorx="page" anchory="page"/>
            </v:rect>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75CCCA" w14:textId="77777777" w:rsidR="008B6E23" w:rsidRDefault="008B6E23">
    <w:pPr>
      <w:pStyle w:val="a8"/>
    </w:pPr>
    <w:r>
      <w:rPr>
        <w:noProof/>
        <w:lang w:eastAsia="ru-RU"/>
      </w:rPr>
      <mc:AlternateContent>
        <mc:Choice Requires="wps">
          <w:drawing>
            <wp:anchor distT="0" distB="0" distL="114300" distR="114300" simplePos="0" relativeHeight="251673600" behindDoc="0" locked="0" layoutInCell="1" allowOverlap="1" wp14:anchorId="5B9521C2" wp14:editId="77FAE5B4">
              <wp:simplePos x="0" y="0"/>
              <wp:positionH relativeFrom="page">
                <wp:posOffset>700323</wp:posOffset>
              </wp:positionH>
              <wp:positionV relativeFrom="page">
                <wp:posOffset>180340</wp:posOffset>
              </wp:positionV>
              <wp:extent cx="6660000" cy="10332000"/>
              <wp:effectExtent l="0" t="0" r="26670" b="12700"/>
              <wp:wrapNone/>
              <wp:docPr id="8" name="Прямоугольник 8"/>
              <wp:cNvGraphicFramePr/>
              <a:graphic xmlns:a="http://schemas.openxmlformats.org/drawingml/2006/main">
                <a:graphicData uri="http://schemas.microsoft.com/office/word/2010/wordprocessingShape">
                  <wps:wsp>
                    <wps:cNvSpPr/>
                    <wps:spPr>
                      <a:xfrm>
                        <a:off x="0" y="0"/>
                        <a:ext cx="6660000" cy="10332000"/>
                      </a:xfrm>
                      <a:prstGeom prst="rect">
                        <a:avLst/>
                      </a:prstGeom>
                      <a:no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DE8ABE7" id="Прямоугольник 8" o:spid="_x0000_s1026" style="position:absolute;margin-left:55.15pt;margin-top:14.2pt;width:524.4pt;height:813.55pt;z-index:2516736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" filled="f" strokecolor="black [3213]" strokeweight="1.5pt">
              <w10:wrap anchorx="page"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0F4E9F"/>
    <w:multiLevelType w:val="hybridMultilevel"/>
    <w:tmpl w:val="E73EDD04"/>
    <w:lvl w:ilvl="0" w:tplc="487AD1CA">
      <w:start w:val="1"/>
      <w:numFmt w:val="bullet"/>
      <w:lvlText w:val=""/>
      <w:lvlJc w:val="left"/>
      <w:pPr>
        <w:ind w:left="1077" w:hanging="360"/>
      </w:pPr>
      <w:rPr>
        <w:rFonts w:ascii="Symbol" w:hAnsi="Symbol" w:hint="default"/>
      </w:rPr>
    </w:lvl>
    <w:lvl w:ilvl="1" w:tplc="04190003" w:tentative="1">
      <w:start w:val="1"/>
      <w:numFmt w:val="bullet"/>
      <w:lvlText w:val="o"/>
      <w:lvlJc w:val="left"/>
      <w:pPr>
        <w:ind w:left="1797" w:hanging="360"/>
      </w:pPr>
      <w:rPr>
        <w:rFonts w:ascii="Courier New" w:hAnsi="Courier New" w:cs="Courier New" w:hint="default"/>
      </w:rPr>
    </w:lvl>
    <w:lvl w:ilvl="2" w:tplc="04190005" w:tentative="1">
      <w:start w:val="1"/>
      <w:numFmt w:val="bullet"/>
      <w:lvlText w:val=""/>
      <w:lvlJc w:val="left"/>
      <w:pPr>
        <w:ind w:left="2517" w:hanging="360"/>
      </w:pPr>
      <w:rPr>
        <w:rFonts w:ascii="Wingdings" w:hAnsi="Wingdings" w:hint="default"/>
      </w:rPr>
    </w:lvl>
    <w:lvl w:ilvl="3" w:tplc="04190001" w:tentative="1">
      <w:start w:val="1"/>
      <w:numFmt w:val="bullet"/>
      <w:lvlText w:val=""/>
      <w:lvlJc w:val="left"/>
      <w:pPr>
        <w:ind w:left="3237" w:hanging="360"/>
      </w:pPr>
      <w:rPr>
        <w:rFonts w:ascii="Symbol" w:hAnsi="Symbol" w:hint="default"/>
      </w:rPr>
    </w:lvl>
    <w:lvl w:ilvl="4" w:tplc="04190003" w:tentative="1">
      <w:start w:val="1"/>
      <w:numFmt w:val="bullet"/>
      <w:lvlText w:val="o"/>
      <w:lvlJc w:val="left"/>
      <w:pPr>
        <w:ind w:left="3957" w:hanging="360"/>
      </w:pPr>
      <w:rPr>
        <w:rFonts w:ascii="Courier New" w:hAnsi="Courier New" w:cs="Courier New" w:hint="default"/>
      </w:rPr>
    </w:lvl>
    <w:lvl w:ilvl="5" w:tplc="04190005" w:tentative="1">
      <w:start w:val="1"/>
      <w:numFmt w:val="bullet"/>
      <w:lvlText w:val=""/>
      <w:lvlJc w:val="left"/>
      <w:pPr>
        <w:ind w:left="4677" w:hanging="360"/>
      </w:pPr>
      <w:rPr>
        <w:rFonts w:ascii="Wingdings" w:hAnsi="Wingdings" w:hint="default"/>
      </w:rPr>
    </w:lvl>
    <w:lvl w:ilvl="6" w:tplc="04190001" w:tentative="1">
      <w:start w:val="1"/>
      <w:numFmt w:val="bullet"/>
      <w:lvlText w:val=""/>
      <w:lvlJc w:val="left"/>
      <w:pPr>
        <w:ind w:left="5397" w:hanging="360"/>
      </w:pPr>
      <w:rPr>
        <w:rFonts w:ascii="Symbol" w:hAnsi="Symbol" w:hint="default"/>
      </w:rPr>
    </w:lvl>
    <w:lvl w:ilvl="7" w:tplc="04190003" w:tentative="1">
      <w:start w:val="1"/>
      <w:numFmt w:val="bullet"/>
      <w:lvlText w:val="o"/>
      <w:lvlJc w:val="left"/>
      <w:pPr>
        <w:ind w:left="6117" w:hanging="360"/>
      </w:pPr>
      <w:rPr>
        <w:rFonts w:ascii="Courier New" w:hAnsi="Courier New" w:cs="Courier New" w:hint="default"/>
      </w:rPr>
    </w:lvl>
    <w:lvl w:ilvl="8" w:tplc="04190005" w:tentative="1">
      <w:start w:val="1"/>
      <w:numFmt w:val="bullet"/>
      <w:lvlText w:val=""/>
      <w:lvlJc w:val="left"/>
      <w:pPr>
        <w:ind w:left="6837" w:hanging="360"/>
      </w:pPr>
      <w:rPr>
        <w:rFonts w:ascii="Wingdings" w:hAnsi="Wingdings" w:hint="default"/>
      </w:rPr>
    </w:lvl>
  </w:abstractNum>
  <w:abstractNum w:abstractNumId="1" w15:restartNumberingAfterBreak="0">
    <w:nsid w:val="11301B68"/>
    <w:multiLevelType w:val="hybridMultilevel"/>
    <w:tmpl w:val="CC0EAB6C"/>
    <w:lvl w:ilvl="0" w:tplc="04190017">
      <w:start w:val="1"/>
      <w:numFmt w:val="lowerLetter"/>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 w15:restartNumberingAfterBreak="0">
    <w:nsid w:val="19B61907"/>
    <w:multiLevelType w:val="hybridMultilevel"/>
    <w:tmpl w:val="2DB00786"/>
    <w:lvl w:ilvl="0" w:tplc="0A0CEE98">
      <w:start w:val="1"/>
      <w:numFmt w:val="decimal"/>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 w15:restartNumberingAfterBreak="0">
    <w:nsid w:val="1A990963"/>
    <w:multiLevelType w:val="hybridMultilevel"/>
    <w:tmpl w:val="9E98BADA"/>
    <w:lvl w:ilvl="0" w:tplc="D90C42A8">
      <w:start w:val="1"/>
      <w:numFmt w:val="decimal"/>
      <w:lvlText w:val="%1)"/>
      <w:lvlJc w:val="left"/>
      <w:pPr>
        <w:ind w:left="1429" w:hanging="360"/>
      </w:pPr>
      <w:rPr>
        <w:b w:val="0"/>
        <w:bCs w:val="0"/>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4" w15:restartNumberingAfterBreak="0">
    <w:nsid w:val="29A54CBD"/>
    <w:multiLevelType w:val="multilevel"/>
    <w:tmpl w:val="657016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9B53FD8"/>
    <w:multiLevelType w:val="hybridMultilevel"/>
    <w:tmpl w:val="16B2FED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15:restartNumberingAfterBreak="0">
    <w:nsid w:val="2AF835E2"/>
    <w:multiLevelType w:val="hybridMultilevel"/>
    <w:tmpl w:val="0ECE533A"/>
    <w:lvl w:ilvl="0" w:tplc="487AD1C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 w15:restartNumberingAfterBreak="0">
    <w:nsid w:val="2FC43D45"/>
    <w:multiLevelType w:val="hybridMultilevel"/>
    <w:tmpl w:val="A15497C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 w15:restartNumberingAfterBreak="0">
    <w:nsid w:val="3292533D"/>
    <w:multiLevelType w:val="hybridMultilevel"/>
    <w:tmpl w:val="20E09074"/>
    <w:lvl w:ilvl="0" w:tplc="0A0CEE98">
      <w:start w:val="1"/>
      <w:numFmt w:val="decimal"/>
      <w:lvlText w:val="%1"/>
      <w:lvlJc w:val="left"/>
      <w:pPr>
        <w:ind w:left="1077" w:hanging="360"/>
      </w:pPr>
      <w:rPr>
        <w:rFonts w:hint="default"/>
      </w:rPr>
    </w:lvl>
    <w:lvl w:ilvl="1" w:tplc="04190019" w:tentative="1">
      <w:start w:val="1"/>
      <w:numFmt w:val="lowerLetter"/>
      <w:lvlText w:val="%2."/>
      <w:lvlJc w:val="left"/>
      <w:pPr>
        <w:ind w:left="1797" w:hanging="360"/>
      </w:pPr>
    </w:lvl>
    <w:lvl w:ilvl="2" w:tplc="0419001B" w:tentative="1">
      <w:start w:val="1"/>
      <w:numFmt w:val="lowerRoman"/>
      <w:lvlText w:val="%3."/>
      <w:lvlJc w:val="right"/>
      <w:pPr>
        <w:ind w:left="2517" w:hanging="180"/>
      </w:pPr>
    </w:lvl>
    <w:lvl w:ilvl="3" w:tplc="0419000F" w:tentative="1">
      <w:start w:val="1"/>
      <w:numFmt w:val="decimal"/>
      <w:lvlText w:val="%4."/>
      <w:lvlJc w:val="left"/>
      <w:pPr>
        <w:ind w:left="3237" w:hanging="360"/>
      </w:pPr>
    </w:lvl>
    <w:lvl w:ilvl="4" w:tplc="04190019" w:tentative="1">
      <w:start w:val="1"/>
      <w:numFmt w:val="lowerLetter"/>
      <w:lvlText w:val="%5."/>
      <w:lvlJc w:val="left"/>
      <w:pPr>
        <w:ind w:left="3957" w:hanging="360"/>
      </w:pPr>
    </w:lvl>
    <w:lvl w:ilvl="5" w:tplc="0419001B" w:tentative="1">
      <w:start w:val="1"/>
      <w:numFmt w:val="lowerRoman"/>
      <w:lvlText w:val="%6."/>
      <w:lvlJc w:val="right"/>
      <w:pPr>
        <w:ind w:left="4677" w:hanging="180"/>
      </w:pPr>
    </w:lvl>
    <w:lvl w:ilvl="6" w:tplc="0419000F" w:tentative="1">
      <w:start w:val="1"/>
      <w:numFmt w:val="decimal"/>
      <w:lvlText w:val="%7."/>
      <w:lvlJc w:val="left"/>
      <w:pPr>
        <w:ind w:left="5397" w:hanging="360"/>
      </w:pPr>
    </w:lvl>
    <w:lvl w:ilvl="7" w:tplc="04190019" w:tentative="1">
      <w:start w:val="1"/>
      <w:numFmt w:val="lowerLetter"/>
      <w:lvlText w:val="%8."/>
      <w:lvlJc w:val="left"/>
      <w:pPr>
        <w:ind w:left="6117" w:hanging="360"/>
      </w:pPr>
    </w:lvl>
    <w:lvl w:ilvl="8" w:tplc="0419001B" w:tentative="1">
      <w:start w:val="1"/>
      <w:numFmt w:val="lowerRoman"/>
      <w:lvlText w:val="%9."/>
      <w:lvlJc w:val="right"/>
      <w:pPr>
        <w:ind w:left="6837" w:hanging="180"/>
      </w:pPr>
    </w:lvl>
  </w:abstractNum>
  <w:abstractNum w:abstractNumId="9" w15:restartNumberingAfterBreak="0">
    <w:nsid w:val="32B051A1"/>
    <w:multiLevelType w:val="hybridMultilevel"/>
    <w:tmpl w:val="A40259E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360D5C6E"/>
    <w:multiLevelType w:val="hybridMultilevel"/>
    <w:tmpl w:val="5DD87B74"/>
    <w:lvl w:ilvl="0" w:tplc="0419000F">
      <w:start w:val="1"/>
      <w:numFmt w:val="decimal"/>
      <w:lvlText w:val="%1."/>
      <w:lvlJc w:val="left"/>
      <w:pPr>
        <w:ind w:left="1571" w:hanging="360"/>
      </w:p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11" w15:restartNumberingAfterBreak="0">
    <w:nsid w:val="3ACC624F"/>
    <w:multiLevelType w:val="hybridMultilevel"/>
    <w:tmpl w:val="1E1CA3DC"/>
    <w:lvl w:ilvl="0" w:tplc="0A0CEE98">
      <w:start w:val="1"/>
      <w:numFmt w:val="decimal"/>
      <w:lvlText w:val="%1"/>
      <w:lvlJc w:val="left"/>
      <w:pPr>
        <w:tabs>
          <w:tab w:val="num" w:pos="720"/>
        </w:tabs>
        <w:ind w:left="720" w:hanging="360"/>
      </w:pPr>
      <w:rPr>
        <w:rFonts w:hint="default"/>
      </w:rPr>
    </w:lvl>
    <w:lvl w:ilvl="1" w:tplc="05BC6166" w:tentative="1">
      <w:start w:val="1"/>
      <w:numFmt w:val="lowerLetter"/>
      <w:lvlText w:val="%2."/>
      <w:lvlJc w:val="left"/>
      <w:pPr>
        <w:tabs>
          <w:tab w:val="num" w:pos="1440"/>
        </w:tabs>
        <w:ind w:left="1440" w:hanging="360"/>
      </w:pPr>
    </w:lvl>
    <w:lvl w:ilvl="2" w:tplc="E8405F08" w:tentative="1">
      <w:start w:val="1"/>
      <w:numFmt w:val="lowerRoman"/>
      <w:lvlText w:val="%3."/>
      <w:lvlJc w:val="right"/>
      <w:pPr>
        <w:tabs>
          <w:tab w:val="num" w:pos="2160"/>
        </w:tabs>
        <w:ind w:left="2160" w:hanging="180"/>
      </w:pPr>
    </w:lvl>
    <w:lvl w:ilvl="3" w:tplc="446EBD46" w:tentative="1">
      <w:start w:val="1"/>
      <w:numFmt w:val="decimal"/>
      <w:lvlText w:val="%4."/>
      <w:lvlJc w:val="left"/>
      <w:pPr>
        <w:tabs>
          <w:tab w:val="num" w:pos="2880"/>
        </w:tabs>
        <w:ind w:left="2880" w:hanging="360"/>
      </w:pPr>
    </w:lvl>
    <w:lvl w:ilvl="4" w:tplc="C304FE84" w:tentative="1">
      <w:start w:val="1"/>
      <w:numFmt w:val="lowerLetter"/>
      <w:lvlText w:val="%5."/>
      <w:lvlJc w:val="left"/>
      <w:pPr>
        <w:tabs>
          <w:tab w:val="num" w:pos="3600"/>
        </w:tabs>
        <w:ind w:left="3600" w:hanging="360"/>
      </w:pPr>
    </w:lvl>
    <w:lvl w:ilvl="5" w:tplc="A60E0112" w:tentative="1">
      <w:start w:val="1"/>
      <w:numFmt w:val="lowerRoman"/>
      <w:lvlText w:val="%6."/>
      <w:lvlJc w:val="right"/>
      <w:pPr>
        <w:tabs>
          <w:tab w:val="num" w:pos="4320"/>
        </w:tabs>
        <w:ind w:left="4320" w:hanging="180"/>
      </w:pPr>
    </w:lvl>
    <w:lvl w:ilvl="6" w:tplc="6A8A876C" w:tentative="1">
      <w:start w:val="1"/>
      <w:numFmt w:val="decimal"/>
      <w:lvlText w:val="%7."/>
      <w:lvlJc w:val="left"/>
      <w:pPr>
        <w:tabs>
          <w:tab w:val="num" w:pos="5040"/>
        </w:tabs>
        <w:ind w:left="5040" w:hanging="360"/>
      </w:pPr>
    </w:lvl>
    <w:lvl w:ilvl="7" w:tplc="C5E687E8" w:tentative="1">
      <w:start w:val="1"/>
      <w:numFmt w:val="lowerLetter"/>
      <w:lvlText w:val="%8."/>
      <w:lvlJc w:val="left"/>
      <w:pPr>
        <w:tabs>
          <w:tab w:val="num" w:pos="5760"/>
        </w:tabs>
        <w:ind w:left="5760" w:hanging="360"/>
      </w:pPr>
    </w:lvl>
    <w:lvl w:ilvl="8" w:tplc="5610FF90" w:tentative="1">
      <w:start w:val="1"/>
      <w:numFmt w:val="lowerRoman"/>
      <w:lvlText w:val="%9."/>
      <w:lvlJc w:val="right"/>
      <w:pPr>
        <w:tabs>
          <w:tab w:val="num" w:pos="6480"/>
        </w:tabs>
        <w:ind w:left="6480" w:hanging="180"/>
      </w:pPr>
    </w:lvl>
  </w:abstractNum>
  <w:abstractNum w:abstractNumId="12" w15:restartNumberingAfterBreak="0">
    <w:nsid w:val="3C0C5C8E"/>
    <w:multiLevelType w:val="hybridMultilevel"/>
    <w:tmpl w:val="DAC69FB2"/>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3" w15:restartNumberingAfterBreak="0">
    <w:nsid w:val="3D430217"/>
    <w:multiLevelType w:val="hybridMultilevel"/>
    <w:tmpl w:val="B0CE5F1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3DBE72A8"/>
    <w:multiLevelType w:val="hybridMultilevel"/>
    <w:tmpl w:val="164A7604"/>
    <w:lvl w:ilvl="0" w:tplc="487AD1C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5" w15:restartNumberingAfterBreak="0">
    <w:nsid w:val="4614312D"/>
    <w:multiLevelType w:val="hybridMultilevel"/>
    <w:tmpl w:val="17FA3F66"/>
    <w:lvl w:ilvl="0" w:tplc="487AD1CA">
      <w:start w:val="1"/>
      <w:numFmt w:val="bullet"/>
      <w:lvlText w:val=""/>
      <w:lvlJc w:val="left"/>
      <w:pPr>
        <w:ind w:left="142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16" w15:restartNumberingAfterBreak="0">
    <w:nsid w:val="472345A4"/>
    <w:multiLevelType w:val="multilevel"/>
    <w:tmpl w:val="CCD6EB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A9620FA"/>
    <w:multiLevelType w:val="hybridMultilevel"/>
    <w:tmpl w:val="7DFC93C2"/>
    <w:lvl w:ilvl="0" w:tplc="04190011">
      <w:start w:val="1"/>
      <w:numFmt w:val="decimal"/>
      <w:lvlText w:val="%1)"/>
      <w:lvlJc w:val="left"/>
      <w:pPr>
        <w:ind w:left="1429" w:hanging="360"/>
      </w:pPr>
    </w:lvl>
    <w:lvl w:ilvl="1" w:tplc="04190019">
      <w:start w:val="1"/>
      <w:numFmt w:val="lowerLetter"/>
      <w:lvlText w:val="%2."/>
      <w:lvlJc w:val="left"/>
      <w:pPr>
        <w:ind w:left="2149" w:hanging="360"/>
      </w:pPr>
    </w:lvl>
    <w:lvl w:ilvl="2" w:tplc="0419001B">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8" w15:restartNumberingAfterBreak="0">
    <w:nsid w:val="4B053D3C"/>
    <w:multiLevelType w:val="hybridMultilevel"/>
    <w:tmpl w:val="B4605B6C"/>
    <w:lvl w:ilvl="0" w:tplc="487AD1C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9" w15:restartNumberingAfterBreak="0">
    <w:nsid w:val="4B937D2C"/>
    <w:multiLevelType w:val="hybridMultilevel"/>
    <w:tmpl w:val="C276BF56"/>
    <w:lvl w:ilvl="0" w:tplc="7940F196">
      <w:start w:val="1"/>
      <w:numFmt w:val="bullet"/>
      <w:lvlText w:val="-"/>
      <w:lvlJc w:val="left"/>
      <w:pPr>
        <w:ind w:left="1069" w:hanging="360"/>
      </w:pPr>
      <w:rPr>
        <w:rFonts w:ascii="Times New Roman" w:eastAsiaTheme="minorHAnsi" w:hAnsi="Times New Roman" w:cs="Times New Roman"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20" w15:restartNumberingAfterBreak="0">
    <w:nsid w:val="4BC91BCD"/>
    <w:multiLevelType w:val="hybridMultilevel"/>
    <w:tmpl w:val="DAFA5616"/>
    <w:lvl w:ilvl="0" w:tplc="15F00BDE">
      <w:start w:val="1"/>
      <w:numFmt w:val="decimal"/>
      <w:lvlText w:val="%1)"/>
      <w:lvlJc w:val="left"/>
      <w:pPr>
        <w:ind w:left="1429" w:hanging="360"/>
      </w:pPr>
      <w:rPr>
        <w:b w:val="0"/>
        <w:bCs w:val="0"/>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1" w15:restartNumberingAfterBreak="0">
    <w:nsid w:val="53A703FA"/>
    <w:multiLevelType w:val="hybridMultilevel"/>
    <w:tmpl w:val="4C140932"/>
    <w:lvl w:ilvl="0" w:tplc="FFFFFFFF">
      <w:start w:val="1"/>
      <w:numFmt w:val="decimal"/>
      <w:lvlText w:val="%1)"/>
      <w:lvlJc w:val="left"/>
      <w:pPr>
        <w:ind w:left="1429" w:hanging="360"/>
      </w:pPr>
      <w:rPr>
        <w:b w:val="0"/>
        <w:bCs w:val="0"/>
      </w:r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22" w15:restartNumberingAfterBreak="0">
    <w:nsid w:val="5C310654"/>
    <w:multiLevelType w:val="hybridMultilevel"/>
    <w:tmpl w:val="254C328A"/>
    <w:lvl w:ilvl="0" w:tplc="487AD1C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3" w15:restartNumberingAfterBreak="0">
    <w:nsid w:val="640C77F0"/>
    <w:multiLevelType w:val="hybridMultilevel"/>
    <w:tmpl w:val="EB800FC2"/>
    <w:lvl w:ilvl="0" w:tplc="0A0CEE98">
      <w:start w:val="1"/>
      <w:numFmt w:val="decimal"/>
      <w:lvlText w:val="%1"/>
      <w:lvlJc w:val="left"/>
      <w:pPr>
        <w:ind w:left="720" w:hanging="360"/>
      </w:pPr>
      <w:rPr>
        <w:rFonts w:hint="default"/>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4" w15:restartNumberingAfterBreak="0">
    <w:nsid w:val="642E0496"/>
    <w:multiLevelType w:val="hybridMultilevel"/>
    <w:tmpl w:val="40044064"/>
    <w:lvl w:ilvl="0" w:tplc="487AD1CA">
      <w:start w:val="1"/>
      <w:numFmt w:val="bullet"/>
      <w:lvlText w:val=""/>
      <w:lvlJc w:val="left"/>
      <w:pPr>
        <w:ind w:left="1429"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5" w15:restartNumberingAfterBreak="0">
    <w:nsid w:val="772A4A35"/>
    <w:multiLevelType w:val="hybridMultilevel"/>
    <w:tmpl w:val="1E1CA3DC"/>
    <w:lvl w:ilvl="0" w:tplc="FFFFFFFF">
      <w:start w:val="1"/>
      <w:numFmt w:val="decimal"/>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6" w15:restartNumberingAfterBreak="0">
    <w:nsid w:val="7DEF1180"/>
    <w:multiLevelType w:val="hybridMultilevel"/>
    <w:tmpl w:val="17C079DC"/>
    <w:lvl w:ilvl="0" w:tplc="487AD1C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7" w15:restartNumberingAfterBreak="0">
    <w:nsid w:val="7FD27720"/>
    <w:multiLevelType w:val="hybridMultilevel"/>
    <w:tmpl w:val="4C140932"/>
    <w:lvl w:ilvl="0" w:tplc="04190011">
      <w:start w:val="1"/>
      <w:numFmt w:val="decimal"/>
      <w:lvlText w:val="%1)"/>
      <w:lvlJc w:val="left"/>
      <w:pPr>
        <w:ind w:left="1429" w:hanging="360"/>
      </w:pPr>
      <w:rPr>
        <w:b w:val="0"/>
        <w:bCs w:val="0"/>
      </w:r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num w:numId="1" w16cid:durableId="1723671576">
    <w:abstractNumId w:val="5"/>
  </w:num>
  <w:num w:numId="2" w16cid:durableId="1131747976">
    <w:abstractNumId w:val="9"/>
  </w:num>
  <w:num w:numId="3" w16cid:durableId="311451297">
    <w:abstractNumId w:val="23"/>
  </w:num>
  <w:num w:numId="4" w16cid:durableId="797335382">
    <w:abstractNumId w:val="11"/>
  </w:num>
  <w:num w:numId="5" w16cid:durableId="88165228">
    <w:abstractNumId w:val="13"/>
  </w:num>
  <w:num w:numId="6" w16cid:durableId="1431008318">
    <w:abstractNumId w:val="12"/>
  </w:num>
  <w:num w:numId="7" w16cid:durableId="260531387">
    <w:abstractNumId w:val="10"/>
  </w:num>
  <w:num w:numId="8" w16cid:durableId="1690177013">
    <w:abstractNumId w:val="1"/>
  </w:num>
  <w:num w:numId="9" w16cid:durableId="1205941389">
    <w:abstractNumId w:val="20"/>
  </w:num>
  <w:num w:numId="10" w16cid:durableId="1206527847">
    <w:abstractNumId w:val="27"/>
  </w:num>
  <w:num w:numId="11" w16cid:durableId="998075848">
    <w:abstractNumId w:val="21"/>
  </w:num>
  <w:num w:numId="12" w16cid:durableId="1600259479">
    <w:abstractNumId w:val="2"/>
  </w:num>
  <w:num w:numId="13" w16cid:durableId="229972809">
    <w:abstractNumId w:val="25"/>
  </w:num>
  <w:num w:numId="14" w16cid:durableId="1918203016">
    <w:abstractNumId w:val="24"/>
  </w:num>
  <w:num w:numId="15" w16cid:durableId="802887732">
    <w:abstractNumId w:val="19"/>
  </w:num>
  <w:num w:numId="16" w16cid:durableId="1595281076">
    <w:abstractNumId w:val="4"/>
  </w:num>
  <w:num w:numId="17" w16cid:durableId="262498722">
    <w:abstractNumId w:val="6"/>
  </w:num>
  <w:num w:numId="18" w16cid:durableId="1263762746">
    <w:abstractNumId w:val="22"/>
  </w:num>
  <w:num w:numId="19" w16cid:durableId="1886748541">
    <w:abstractNumId w:val="14"/>
  </w:num>
  <w:num w:numId="20" w16cid:durableId="1456291867">
    <w:abstractNumId w:val="26"/>
  </w:num>
  <w:num w:numId="21" w16cid:durableId="1068308039">
    <w:abstractNumId w:val="18"/>
  </w:num>
  <w:num w:numId="22" w16cid:durableId="113838477">
    <w:abstractNumId w:val="0"/>
  </w:num>
  <w:num w:numId="23" w16cid:durableId="384763261">
    <w:abstractNumId w:val="8"/>
  </w:num>
  <w:num w:numId="24" w16cid:durableId="808327533">
    <w:abstractNumId w:val="7"/>
  </w:num>
  <w:num w:numId="25" w16cid:durableId="959916554">
    <w:abstractNumId w:val="15"/>
  </w:num>
  <w:num w:numId="26" w16cid:durableId="1281453690">
    <w:abstractNumId w:val="3"/>
  </w:num>
  <w:num w:numId="27" w16cid:durableId="643589033">
    <w:abstractNumId w:val="16"/>
  </w:num>
  <w:num w:numId="28" w16cid:durableId="243876069">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activeWritingStyle w:appName="MSWord" w:lang="ru-RU" w:vendorID="64" w:dllVersion="6" w:nlCheck="1" w:checkStyle="0"/>
  <w:activeWritingStyle w:appName="MSWord" w:lang="ru-RU" w:vendorID="64" w:dllVersion="4096" w:nlCheck="1" w:checkStyle="0"/>
  <w:activeWritingStyle w:appName="MSWord" w:lang="en-US" w:vendorID="64" w:dllVersion="4096" w:nlCheck="1" w:checkStyle="0"/>
  <w:proofState w:spelling="clean" w:grammar="clean"/>
  <w:attachedTemplate r:id="rId1"/>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7B62"/>
    <w:rsid w:val="00026539"/>
    <w:rsid w:val="00030797"/>
    <w:rsid w:val="00031682"/>
    <w:rsid w:val="00032146"/>
    <w:rsid w:val="00034E0A"/>
    <w:rsid w:val="00036AD5"/>
    <w:rsid w:val="000415EB"/>
    <w:rsid w:val="00042B3F"/>
    <w:rsid w:val="00052ED8"/>
    <w:rsid w:val="00060579"/>
    <w:rsid w:val="00062E24"/>
    <w:rsid w:val="000853E5"/>
    <w:rsid w:val="00091A94"/>
    <w:rsid w:val="000979B1"/>
    <w:rsid w:val="000A0534"/>
    <w:rsid w:val="000A11FC"/>
    <w:rsid w:val="000B5B3A"/>
    <w:rsid w:val="000B7FED"/>
    <w:rsid w:val="000E5FD7"/>
    <w:rsid w:val="000F6A8B"/>
    <w:rsid w:val="0010740C"/>
    <w:rsid w:val="001105AC"/>
    <w:rsid w:val="001607BB"/>
    <w:rsid w:val="0016513D"/>
    <w:rsid w:val="0017294A"/>
    <w:rsid w:val="00194B25"/>
    <w:rsid w:val="001D1180"/>
    <w:rsid w:val="001D513C"/>
    <w:rsid w:val="001F6E2C"/>
    <w:rsid w:val="00207CE8"/>
    <w:rsid w:val="00234372"/>
    <w:rsid w:val="0024177D"/>
    <w:rsid w:val="0025324B"/>
    <w:rsid w:val="0026508E"/>
    <w:rsid w:val="00265811"/>
    <w:rsid w:val="002933F1"/>
    <w:rsid w:val="002C7458"/>
    <w:rsid w:val="002D6E86"/>
    <w:rsid w:val="002E057E"/>
    <w:rsid w:val="002E108D"/>
    <w:rsid w:val="002E2E8D"/>
    <w:rsid w:val="002F3A51"/>
    <w:rsid w:val="00300124"/>
    <w:rsid w:val="00337CC2"/>
    <w:rsid w:val="00342074"/>
    <w:rsid w:val="00342096"/>
    <w:rsid w:val="00371846"/>
    <w:rsid w:val="00382AB7"/>
    <w:rsid w:val="003856FA"/>
    <w:rsid w:val="003A1481"/>
    <w:rsid w:val="003A21EE"/>
    <w:rsid w:val="003A6180"/>
    <w:rsid w:val="003B4D43"/>
    <w:rsid w:val="003D3DB6"/>
    <w:rsid w:val="003D42F6"/>
    <w:rsid w:val="003D4E85"/>
    <w:rsid w:val="004001FD"/>
    <w:rsid w:val="004034AD"/>
    <w:rsid w:val="00403F46"/>
    <w:rsid w:val="00406FBF"/>
    <w:rsid w:val="0045144A"/>
    <w:rsid w:val="00453A3B"/>
    <w:rsid w:val="00457D8A"/>
    <w:rsid w:val="00471E4E"/>
    <w:rsid w:val="0048469D"/>
    <w:rsid w:val="0048501A"/>
    <w:rsid w:val="0048654F"/>
    <w:rsid w:val="00486853"/>
    <w:rsid w:val="004B10CD"/>
    <w:rsid w:val="004B177B"/>
    <w:rsid w:val="004E2476"/>
    <w:rsid w:val="004E4713"/>
    <w:rsid w:val="004E7B7C"/>
    <w:rsid w:val="004F0A98"/>
    <w:rsid w:val="00505197"/>
    <w:rsid w:val="00512D8C"/>
    <w:rsid w:val="005136C2"/>
    <w:rsid w:val="00523356"/>
    <w:rsid w:val="00524EF6"/>
    <w:rsid w:val="00536A16"/>
    <w:rsid w:val="00540A05"/>
    <w:rsid w:val="00562846"/>
    <w:rsid w:val="00577A2C"/>
    <w:rsid w:val="0059364C"/>
    <w:rsid w:val="005B3621"/>
    <w:rsid w:val="005B4183"/>
    <w:rsid w:val="005C572B"/>
    <w:rsid w:val="005C6B28"/>
    <w:rsid w:val="005E1A5D"/>
    <w:rsid w:val="005E4C0D"/>
    <w:rsid w:val="005E79DD"/>
    <w:rsid w:val="00604570"/>
    <w:rsid w:val="00610287"/>
    <w:rsid w:val="006330A5"/>
    <w:rsid w:val="0063431B"/>
    <w:rsid w:val="00650E61"/>
    <w:rsid w:val="006546A2"/>
    <w:rsid w:val="006631E2"/>
    <w:rsid w:val="006816D3"/>
    <w:rsid w:val="00685B91"/>
    <w:rsid w:val="00690812"/>
    <w:rsid w:val="006955AC"/>
    <w:rsid w:val="006963AD"/>
    <w:rsid w:val="006A174E"/>
    <w:rsid w:val="006C524F"/>
    <w:rsid w:val="006E37B1"/>
    <w:rsid w:val="006E7F81"/>
    <w:rsid w:val="006F3777"/>
    <w:rsid w:val="006F6CE6"/>
    <w:rsid w:val="00716960"/>
    <w:rsid w:val="00726011"/>
    <w:rsid w:val="00731E4C"/>
    <w:rsid w:val="007434AA"/>
    <w:rsid w:val="00744FFE"/>
    <w:rsid w:val="00745C55"/>
    <w:rsid w:val="00745CD9"/>
    <w:rsid w:val="00757DB6"/>
    <w:rsid w:val="00760B6B"/>
    <w:rsid w:val="0078158B"/>
    <w:rsid w:val="007933EB"/>
    <w:rsid w:val="0079372E"/>
    <w:rsid w:val="00793EC3"/>
    <w:rsid w:val="00794201"/>
    <w:rsid w:val="007A2038"/>
    <w:rsid w:val="007B1153"/>
    <w:rsid w:val="007B6EFC"/>
    <w:rsid w:val="007C48E4"/>
    <w:rsid w:val="007C762C"/>
    <w:rsid w:val="007D3C7E"/>
    <w:rsid w:val="007F1330"/>
    <w:rsid w:val="007F2368"/>
    <w:rsid w:val="007F2E76"/>
    <w:rsid w:val="007F325A"/>
    <w:rsid w:val="00801064"/>
    <w:rsid w:val="00816010"/>
    <w:rsid w:val="00826038"/>
    <w:rsid w:val="00826347"/>
    <w:rsid w:val="00827B62"/>
    <w:rsid w:val="00832ECA"/>
    <w:rsid w:val="00836ED7"/>
    <w:rsid w:val="0085568A"/>
    <w:rsid w:val="00856A30"/>
    <w:rsid w:val="008629F7"/>
    <w:rsid w:val="008751EC"/>
    <w:rsid w:val="008771F5"/>
    <w:rsid w:val="008964E8"/>
    <w:rsid w:val="008A16D3"/>
    <w:rsid w:val="008A27EC"/>
    <w:rsid w:val="008B2A52"/>
    <w:rsid w:val="008B4796"/>
    <w:rsid w:val="008B6E23"/>
    <w:rsid w:val="008C4277"/>
    <w:rsid w:val="008C5361"/>
    <w:rsid w:val="008C54A1"/>
    <w:rsid w:val="008D6DEF"/>
    <w:rsid w:val="008D719F"/>
    <w:rsid w:val="008E38B0"/>
    <w:rsid w:val="00902B77"/>
    <w:rsid w:val="0091027C"/>
    <w:rsid w:val="00915235"/>
    <w:rsid w:val="00915A6B"/>
    <w:rsid w:val="0092377C"/>
    <w:rsid w:val="0096190E"/>
    <w:rsid w:val="00964CF4"/>
    <w:rsid w:val="00964F4B"/>
    <w:rsid w:val="00972495"/>
    <w:rsid w:val="009A7E2D"/>
    <w:rsid w:val="009F7EE9"/>
    <w:rsid w:val="00A07999"/>
    <w:rsid w:val="00A17F46"/>
    <w:rsid w:val="00A251FD"/>
    <w:rsid w:val="00A31C6F"/>
    <w:rsid w:val="00A36E8E"/>
    <w:rsid w:val="00A50FEA"/>
    <w:rsid w:val="00A52631"/>
    <w:rsid w:val="00A67692"/>
    <w:rsid w:val="00A80600"/>
    <w:rsid w:val="00A80E0C"/>
    <w:rsid w:val="00A85E23"/>
    <w:rsid w:val="00A9067B"/>
    <w:rsid w:val="00AD44E7"/>
    <w:rsid w:val="00AF511F"/>
    <w:rsid w:val="00B16FAD"/>
    <w:rsid w:val="00B3303C"/>
    <w:rsid w:val="00B41736"/>
    <w:rsid w:val="00B6499C"/>
    <w:rsid w:val="00B66A60"/>
    <w:rsid w:val="00B94AB7"/>
    <w:rsid w:val="00BB07EA"/>
    <w:rsid w:val="00BB2C1F"/>
    <w:rsid w:val="00BB4928"/>
    <w:rsid w:val="00BC3DDD"/>
    <w:rsid w:val="00BF6BFE"/>
    <w:rsid w:val="00C1638D"/>
    <w:rsid w:val="00C20A97"/>
    <w:rsid w:val="00C24244"/>
    <w:rsid w:val="00C43895"/>
    <w:rsid w:val="00C4433B"/>
    <w:rsid w:val="00C44C64"/>
    <w:rsid w:val="00C520F5"/>
    <w:rsid w:val="00C74A78"/>
    <w:rsid w:val="00C80E63"/>
    <w:rsid w:val="00C819F7"/>
    <w:rsid w:val="00C81B79"/>
    <w:rsid w:val="00C90116"/>
    <w:rsid w:val="00C91F30"/>
    <w:rsid w:val="00C97AAB"/>
    <w:rsid w:val="00CA3F0B"/>
    <w:rsid w:val="00CA44C4"/>
    <w:rsid w:val="00CB6154"/>
    <w:rsid w:val="00CC19DD"/>
    <w:rsid w:val="00CC4770"/>
    <w:rsid w:val="00CD450C"/>
    <w:rsid w:val="00CD564B"/>
    <w:rsid w:val="00CF3254"/>
    <w:rsid w:val="00D01843"/>
    <w:rsid w:val="00D0631F"/>
    <w:rsid w:val="00D167C2"/>
    <w:rsid w:val="00D23D72"/>
    <w:rsid w:val="00D2582F"/>
    <w:rsid w:val="00D35285"/>
    <w:rsid w:val="00D43E12"/>
    <w:rsid w:val="00D61E5F"/>
    <w:rsid w:val="00D630C6"/>
    <w:rsid w:val="00D8641E"/>
    <w:rsid w:val="00D961F1"/>
    <w:rsid w:val="00D96ACD"/>
    <w:rsid w:val="00DB5B7A"/>
    <w:rsid w:val="00DD1656"/>
    <w:rsid w:val="00DD4A0D"/>
    <w:rsid w:val="00DE3174"/>
    <w:rsid w:val="00DE74E8"/>
    <w:rsid w:val="00DF411F"/>
    <w:rsid w:val="00DF5402"/>
    <w:rsid w:val="00DF7F45"/>
    <w:rsid w:val="00E03F24"/>
    <w:rsid w:val="00E06577"/>
    <w:rsid w:val="00E112B2"/>
    <w:rsid w:val="00E123DD"/>
    <w:rsid w:val="00E5428A"/>
    <w:rsid w:val="00E63433"/>
    <w:rsid w:val="00E71A2D"/>
    <w:rsid w:val="00E96ED8"/>
    <w:rsid w:val="00EC065E"/>
    <w:rsid w:val="00EC0EA6"/>
    <w:rsid w:val="00EC2E90"/>
    <w:rsid w:val="00EC64ED"/>
    <w:rsid w:val="00EC6E51"/>
    <w:rsid w:val="00ED53CB"/>
    <w:rsid w:val="00ED601C"/>
    <w:rsid w:val="00EE18FF"/>
    <w:rsid w:val="00F23E46"/>
    <w:rsid w:val="00F36746"/>
    <w:rsid w:val="00F55492"/>
    <w:rsid w:val="00F5583B"/>
    <w:rsid w:val="00F63191"/>
    <w:rsid w:val="00F66687"/>
    <w:rsid w:val="00F83E9D"/>
    <w:rsid w:val="00F85E5D"/>
    <w:rsid w:val="00FA113E"/>
    <w:rsid w:val="00FA673F"/>
    <w:rsid w:val="00FE3C61"/>
    <w:rsid w:val="00FE682D"/>
    <w:rsid w:val="00FF05F5"/>
    <w:rsid w:val="00FF2197"/>
    <w:rsid w:val="00FF27E5"/>
    <w:rsid w:val="00FF5BD0"/>
    <w:rsid w:val="00FF612E"/>
    <w:rsid w:val="09D7FE14"/>
    <w:rsid w:val="0F9F6400"/>
    <w:rsid w:val="13FE4EFF"/>
    <w:rsid w:val="28573A70"/>
    <w:rsid w:val="45D6B6EF"/>
    <w:rsid w:val="4AC46E99"/>
    <w:rsid w:val="7AE55D4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001B1F"/>
  <w15:docId w15:val="{F893FAA1-694B-4DAF-B236-8B6CCAC94F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C48E4"/>
    <w:rPr>
      <w:rFonts w:ascii="Times New Roman" w:hAnsi="Times New Roman"/>
      <w:sz w:val="28"/>
    </w:rPr>
  </w:style>
  <w:style w:type="paragraph" w:styleId="1">
    <w:name w:val="heading 1"/>
    <w:aliases w:val="Основной"/>
    <w:basedOn w:val="a0"/>
    <w:next w:val="a"/>
    <w:link w:val="10"/>
    <w:uiPriority w:val="9"/>
    <w:qFormat/>
    <w:rsid w:val="00D167C2"/>
    <w:pPr>
      <w:spacing w:after="280"/>
      <w:jc w:val="center"/>
      <w:outlineLvl w:val="0"/>
    </w:pPr>
    <w:rPr>
      <w:b/>
      <w:sz w:val="32"/>
    </w:rPr>
  </w:style>
  <w:style w:type="paragraph" w:styleId="2">
    <w:name w:val="heading 2"/>
    <w:basedOn w:val="1"/>
    <w:next w:val="a"/>
    <w:link w:val="20"/>
    <w:uiPriority w:val="9"/>
    <w:unhideWhenUsed/>
    <w:qFormat/>
    <w:rsid w:val="00AD44E7"/>
    <w:pPr>
      <w:spacing w:after="0"/>
      <w:outlineLvl w:val="1"/>
    </w:pPr>
    <w:rPr>
      <w:sz w:val="28"/>
    </w:rPr>
  </w:style>
  <w:style w:type="paragraph" w:styleId="3">
    <w:name w:val="heading 3"/>
    <w:basedOn w:val="a"/>
    <w:next w:val="a"/>
    <w:link w:val="30"/>
    <w:uiPriority w:val="9"/>
    <w:unhideWhenUsed/>
    <w:qFormat/>
    <w:rsid w:val="00D167C2"/>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4">
    <w:name w:val="heading 4"/>
    <w:basedOn w:val="a"/>
    <w:next w:val="a"/>
    <w:link w:val="40"/>
    <w:uiPriority w:val="9"/>
    <w:unhideWhenUsed/>
    <w:qFormat/>
    <w:rsid w:val="00D167C2"/>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a4">
    <w:name w:val="ОСНОВНОЙ"/>
    <w:basedOn w:val="a"/>
    <w:link w:val="a5"/>
    <w:rsid w:val="007C48E4"/>
    <w:rPr>
      <w:rFonts w:cs="Times New Roman"/>
    </w:rPr>
  </w:style>
  <w:style w:type="paragraph" w:customStyle="1" w:styleId="a0">
    <w:name w:val="Оформление ЛАБЫ"/>
    <w:basedOn w:val="a"/>
    <w:link w:val="a6"/>
    <w:qFormat/>
    <w:rsid w:val="007C48E4"/>
    <w:pPr>
      <w:spacing w:after="0" w:line="240" w:lineRule="auto"/>
      <w:ind w:firstLine="709"/>
      <w:jc w:val="both"/>
    </w:pPr>
  </w:style>
  <w:style w:type="character" w:customStyle="1" w:styleId="a5">
    <w:name w:val="ОСНОВНОЙ Знак"/>
    <w:basedOn w:val="a1"/>
    <w:link w:val="a4"/>
    <w:rsid w:val="007C48E4"/>
    <w:rPr>
      <w:rFonts w:ascii="Times New Roman" w:hAnsi="Times New Roman" w:cs="Times New Roman"/>
      <w:sz w:val="28"/>
    </w:rPr>
  </w:style>
  <w:style w:type="character" w:customStyle="1" w:styleId="10">
    <w:name w:val="Заголовок 1 Знак"/>
    <w:aliases w:val="Основной Знак"/>
    <w:basedOn w:val="a1"/>
    <w:link w:val="1"/>
    <w:uiPriority w:val="9"/>
    <w:rsid w:val="00D167C2"/>
    <w:rPr>
      <w:rFonts w:ascii="Times New Roman" w:hAnsi="Times New Roman"/>
      <w:b/>
      <w:sz w:val="32"/>
    </w:rPr>
  </w:style>
  <w:style w:type="character" w:customStyle="1" w:styleId="a6">
    <w:name w:val="Оформление ЛАБЫ Знак"/>
    <w:basedOn w:val="a1"/>
    <w:link w:val="a0"/>
    <w:rsid w:val="007C48E4"/>
    <w:rPr>
      <w:rFonts w:ascii="Times New Roman" w:hAnsi="Times New Roman"/>
      <w:sz w:val="28"/>
    </w:rPr>
  </w:style>
  <w:style w:type="paragraph" w:styleId="a7">
    <w:name w:val="No Spacing"/>
    <w:uiPriority w:val="1"/>
    <w:qFormat/>
    <w:rsid w:val="007C48E4"/>
    <w:pPr>
      <w:spacing w:after="0" w:line="240" w:lineRule="auto"/>
    </w:pPr>
    <w:rPr>
      <w:rFonts w:ascii="Times New Roman" w:hAnsi="Times New Roman"/>
      <w:sz w:val="28"/>
    </w:rPr>
  </w:style>
  <w:style w:type="character" w:customStyle="1" w:styleId="20">
    <w:name w:val="Заголовок 2 Знак"/>
    <w:basedOn w:val="a1"/>
    <w:link w:val="2"/>
    <w:uiPriority w:val="9"/>
    <w:rsid w:val="00AD44E7"/>
    <w:rPr>
      <w:rFonts w:ascii="Times New Roman" w:hAnsi="Times New Roman"/>
      <w:b/>
      <w:sz w:val="28"/>
    </w:rPr>
  </w:style>
  <w:style w:type="paragraph" w:styleId="a8">
    <w:name w:val="header"/>
    <w:basedOn w:val="a"/>
    <w:link w:val="a9"/>
    <w:uiPriority w:val="99"/>
    <w:unhideWhenUsed/>
    <w:rsid w:val="00BC3DDD"/>
    <w:pPr>
      <w:tabs>
        <w:tab w:val="center" w:pos="4677"/>
        <w:tab w:val="right" w:pos="9355"/>
      </w:tabs>
      <w:spacing w:after="0" w:line="240" w:lineRule="auto"/>
    </w:pPr>
  </w:style>
  <w:style w:type="character" w:customStyle="1" w:styleId="a9">
    <w:name w:val="Верхний колонтитул Знак"/>
    <w:basedOn w:val="a1"/>
    <w:link w:val="a8"/>
    <w:uiPriority w:val="99"/>
    <w:rsid w:val="00BC3DDD"/>
    <w:rPr>
      <w:rFonts w:ascii="Times New Roman" w:hAnsi="Times New Roman"/>
      <w:sz w:val="28"/>
    </w:rPr>
  </w:style>
  <w:style w:type="paragraph" w:styleId="aa">
    <w:name w:val="footer"/>
    <w:basedOn w:val="a"/>
    <w:link w:val="ab"/>
    <w:uiPriority w:val="99"/>
    <w:unhideWhenUsed/>
    <w:rsid w:val="00BC3DDD"/>
    <w:pPr>
      <w:tabs>
        <w:tab w:val="center" w:pos="4677"/>
        <w:tab w:val="right" w:pos="9355"/>
      </w:tabs>
      <w:spacing w:after="0" w:line="240" w:lineRule="auto"/>
    </w:pPr>
  </w:style>
  <w:style w:type="character" w:customStyle="1" w:styleId="ab">
    <w:name w:val="Нижний колонтитул Знак"/>
    <w:basedOn w:val="a1"/>
    <w:link w:val="aa"/>
    <w:uiPriority w:val="99"/>
    <w:rsid w:val="00BC3DDD"/>
    <w:rPr>
      <w:rFonts w:ascii="Times New Roman" w:hAnsi="Times New Roman"/>
      <w:sz w:val="28"/>
    </w:rPr>
  </w:style>
  <w:style w:type="paragraph" w:styleId="ac">
    <w:name w:val="List Paragraph"/>
    <w:basedOn w:val="a"/>
    <w:uiPriority w:val="34"/>
    <w:qFormat/>
    <w:rsid w:val="00964F4B"/>
    <w:pPr>
      <w:ind w:left="720"/>
      <w:contextualSpacing/>
    </w:pPr>
  </w:style>
  <w:style w:type="paragraph" w:styleId="ad">
    <w:name w:val="TOC Heading"/>
    <w:basedOn w:val="1"/>
    <w:next w:val="a"/>
    <w:uiPriority w:val="39"/>
    <w:unhideWhenUsed/>
    <w:qFormat/>
    <w:rsid w:val="00964F4B"/>
    <w:pPr>
      <w:keepNext/>
      <w:keepLines/>
      <w:spacing w:before="240" w:after="0" w:line="259" w:lineRule="auto"/>
      <w:ind w:firstLine="0"/>
      <w:jc w:val="left"/>
      <w:outlineLvl w:val="9"/>
    </w:pPr>
    <w:rPr>
      <w:rFonts w:asciiTheme="majorHAnsi" w:eastAsiaTheme="majorEastAsia" w:hAnsiTheme="majorHAnsi" w:cstheme="majorBidi"/>
      <w:b w:val="0"/>
      <w:color w:val="2E74B5" w:themeColor="accent1" w:themeShade="BF"/>
      <w:szCs w:val="32"/>
      <w:lang w:eastAsia="ru-RU"/>
    </w:rPr>
  </w:style>
  <w:style w:type="paragraph" w:styleId="11">
    <w:name w:val="toc 1"/>
    <w:basedOn w:val="a"/>
    <w:next w:val="a"/>
    <w:autoRedefine/>
    <w:uiPriority w:val="39"/>
    <w:unhideWhenUsed/>
    <w:rsid w:val="00FE682D"/>
    <w:pPr>
      <w:framePr w:hSpace="180" w:wrap="around" w:vAnchor="text" w:hAnchor="margin" w:y="33"/>
      <w:tabs>
        <w:tab w:val="right" w:leader="dot" w:pos="10478"/>
      </w:tabs>
      <w:spacing w:after="0" w:line="240" w:lineRule="auto"/>
      <w:jc w:val="both"/>
    </w:pPr>
  </w:style>
  <w:style w:type="character" w:styleId="ae">
    <w:name w:val="Hyperlink"/>
    <w:basedOn w:val="a1"/>
    <w:uiPriority w:val="99"/>
    <w:unhideWhenUsed/>
    <w:rsid w:val="00964F4B"/>
    <w:rPr>
      <w:color w:val="0563C1" w:themeColor="hyperlink"/>
      <w:u w:val="single"/>
    </w:rPr>
  </w:style>
  <w:style w:type="paragraph" w:styleId="af">
    <w:name w:val="Balloon Text"/>
    <w:basedOn w:val="a"/>
    <w:link w:val="af0"/>
    <w:uiPriority w:val="99"/>
    <w:semiHidden/>
    <w:unhideWhenUsed/>
    <w:rsid w:val="00E5428A"/>
    <w:pPr>
      <w:spacing w:after="0" w:line="240" w:lineRule="auto"/>
    </w:pPr>
    <w:rPr>
      <w:rFonts w:ascii="Tahoma" w:hAnsi="Tahoma" w:cs="Tahoma"/>
      <w:sz w:val="16"/>
      <w:szCs w:val="16"/>
    </w:rPr>
  </w:style>
  <w:style w:type="character" w:customStyle="1" w:styleId="af0">
    <w:name w:val="Текст выноски Знак"/>
    <w:basedOn w:val="a1"/>
    <w:link w:val="af"/>
    <w:uiPriority w:val="99"/>
    <w:semiHidden/>
    <w:rsid w:val="00E5428A"/>
    <w:rPr>
      <w:rFonts w:ascii="Tahoma" w:hAnsi="Tahoma" w:cs="Tahoma"/>
      <w:sz w:val="16"/>
      <w:szCs w:val="16"/>
    </w:rPr>
  </w:style>
  <w:style w:type="paragraph" w:styleId="21">
    <w:name w:val="toc 2"/>
    <w:basedOn w:val="a"/>
    <w:next w:val="a"/>
    <w:autoRedefine/>
    <w:uiPriority w:val="39"/>
    <w:unhideWhenUsed/>
    <w:rsid w:val="00FE682D"/>
    <w:pPr>
      <w:spacing w:after="0" w:line="240" w:lineRule="auto"/>
      <w:ind w:left="284"/>
      <w:jc w:val="both"/>
    </w:pPr>
  </w:style>
  <w:style w:type="character" w:customStyle="1" w:styleId="30">
    <w:name w:val="Заголовок 3 Знак"/>
    <w:basedOn w:val="a1"/>
    <w:link w:val="3"/>
    <w:uiPriority w:val="9"/>
    <w:rsid w:val="00D167C2"/>
    <w:rPr>
      <w:rFonts w:asciiTheme="majorHAnsi" w:eastAsiaTheme="majorEastAsia" w:hAnsiTheme="majorHAnsi" w:cstheme="majorBidi"/>
      <w:color w:val="1F4D78" w:themeColor="accent1" w:themeShade="7F"/>
      <w:sz w:val="24"/>
      <w:szCs w:val="24"/>
    </w:rPr>
  </w:style>
  <w:style w:type="character" w:customStyle="1" w:styleId="40">
    <w:name w:val="Заголовок 4 Знак"/>
    <w:basedOn w:val="a1"/>
    <w:link w:val="4"/>
    <w:uiPriority w:val="9"/>
    <w:rsid w:val="00D167C2"/>
    <w:rPr>
      <w:rFonts w:asciiTheme="majorHAnsi" w:eastAsiaTheme="majorEastAsia" w:hAnsiTheme="majorHAnsi" w:cstheme="majorBidi"/>
      <w:i/>
      <w:iCs/>
      <w:color w:val="2E74B5" w:themeColor="accent1" w:themeShade="BF"/>
      <w:sz w:val="28"/>
    </w:rPr>
  </w:style>
  <w:style w:type="paragraph" w:styleId="31">
    <w:name w:val="toc 3"/>
    <w:basedOn w:val="a"/>
    <w:next w:val="a"/>
    <w:autoRedefine/>
    <w:uiPriority w:val="39"/>
    <w:unhideWhenUsed/>
    <w:rsid w:val="00FF27E5"/>
    <w:pPr>
      <w:spacing w:after="100"/>
      <w:ind w:left="440"/>
    </w:pPr>
    <w:rPr>
      <w:rFonts w:asciiTheme="minorHAnsi" w:eastAsiaTheme="minorEastAsia" w:hAnsiTheme="minorHAnsi" w:cs="Times New Roman"/>
      <w:sz w:val="22"/>
      <w:lang w:eastAsia="ru-RU"/>
    </w:rPr>
  </w:style>
  <w:style w:type="table" w:styleId="af1">
    <w:name w:val="Table Grid"/>
    <w:basedOn w:val="a2"/>
    <w:rsid w:val="007434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2">
    <w:name w:val="Title"/>
    <w:basedOn w:val="a"/>
    <w:next w:val="a"/>
    <w:link w:val="af3"/>
    <w:uiPriority w:val="10"/>
    <w:qFormat/>
    <w:rsid w:val="004B177B"/>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af3">
    <w:name w:val="Заголовок Знак"/>
    <w:basedOn w:val="a1"/>
    <w:link w:val="af2"/>
    <w:uiPriority w:val="10"/>
    <w:rsid w:val="004B177B"/>
    <w:rPr>
      <w:rFonts w:asciiTheme="majorHAnsi" w:eastAsiaTheme="majorEastAsia" w:hAnsiTheme="majorHAnsi" w:cstheme="majorBidi"/>
      <w:spacing w:val="-10"/>
      <w:kern w:val="28"/>
      <w:sz w:val="56"/>
      <w:szCs w:val="56"/>
    </w:rPr>
  </w:style>
  <w:style w:type="paragraph" w:styleId="af4">
    <w:name w:val="Body Text"/>
    <w:basedOn w:val="a"/>
    <w:link w:val="af5"/>
    <w:rsid w:val="00B16FAD"/>
    <w:pPr>
      <w:spacing w:after="0" w:line="240" w:lineRule="auto"/>
      <w:jc w:val="both"/>
    </w:pPr>
    <w:rPr>
      <w:rFonts w:eastAsia="Times New Roman" w:cs="Times New Roman"/>
      <w:szCs w:val="20"/>
      <w:lang w:eastAsia="ru-RU"/>
    </w:rPr>
  </w:style>
  <w:style w:type="character" w:customStyle="1" w:styleId="af5">
    <w:name w:val="Основной текст Знак"/>
    <w:basedOn w:val="a1"/>
    <w:link w:val="af4"/>
    <w:rsid w:val="00B16FAD"/>
    <w:rPr>
      <w:rFonts w:ascii="Times New Roman" w:eastAsia="Times New Roman" w:hAnsi="Times New Roman" w:cs="Times New Roman"/>
      <w:sz w:val="28"/>
      <w:szCs w:val="20"/>
      <w:lang w:eastAsia="ru-RU"/>
    </w:rPr>
  </w:style>
  <w:style w:type="paragraph" w:styleId="af6">
    <w:name w:val="Body Text Indent"/>
    <w:basedOn w:val="a"/>
    <w:link w:val="af7"/>
    <w:rsid w:val="00B16FAD"/>
    <w:pPr>
      <w:spacing w:after="0" w:line="240" w:lineRule="auto"/>
      <w:ind w:left="6300" w:hanging="6300"/>
    </w:pPr>
    <w:rPr>
      <w:rFonts w:eastAsia="Times New Roman" w:cs="Times New Roman"/>
      <w:sz w:val="24"/>
      <w:szCs w:val="20"/>
      <w:lang w:eastAsia="ru-RU"/>
    </w:rPr>
  </w:style>
  <w:style w:type="character" w:customStyle="1" w:styleId="af7">
    <w:name w:val="Основной текст с отступом Знак"/>
    <w:basedOn w:val="a1"/>
    <w:link w:val="af6"/>
    <w:rsid w:val="00B16FAD"/>
    <w:rPr>
      <w:rFonts w:ascii="Times New Roman" w:eastAsia="Times New Roman" w:hAnsi="Times New Roman" w:cs="Times New Roman"/>
      <w:sz w:val="24"/>
      <w:szCs w:val="20"/>
      <w:lang w:eastAsia="ru-RU"/>
    </w:rPr>
  </w:style>
  <w:style w:type="paragraph" w:styleId="af8">
    <w:name w:val="Normal (Web)"/>
    <w:basedOn w:val="a"/>
    <w:uiPriority w:val="99"/>
    <w:rsid w:val="00B16FAD"/>
    <w:pPr>
      <w:spacing w:before="100" w:beforeAutospacing="1" w:after="100" w:afterAutospacing="1" w:line="240" w:lineRule="auto"/>
    </w:pPr>
    <w:rPr>
      <w:rFonts w:eastAsia="Times New Roman" w:cs="Times New Roman"/>
      <w:sz w:val="24"/>
      <w:szCs w:val="24"/>
      <w:lang w:eastAsia="ru-RU"/>
    </w:rPr>
  </w:style>
  <w:style w:type="character" w:styleId="af9">
    <w:name w:val="Unresolved Mention"/>
    <w:basedOn w:val="a1"/>
    <w:uiPriority w:val="99"/>
    <w:semiHidden/>
    <w:unhideWhenUsed/>
    <w:rsid w:val="00DB5B7A"/>
    <w:rPr>
      <w:color w:val="605E5C"/>
      <w:shd w:val="clear" w:color="auto" w:fill="E1DFDD"/>
    </w:rPr>
  </w:style>
  <w:style w:type="paragraph" w:styleId="afa">
    <w:name w:val="caption"/>
    <w:basedOn w:val="a"/>
    <w:next w:val="a"/>
    <w:uiPriority w:val="35"/>
    <w:unhideWhenUsed/>
    <w:qFormat/>
    <w:rsid w:val="00610287"/>
    <w:pPr>
      <w:spacing w:after="200" w:line="240" w:lineRule="auto"/>
    </w:pPr>
    <w:rPr>
      <w:i/>
      <w:iCs/>
      <w:color w:val="44546A" w:themeColor="text2"/>
      <w:sz w:val="18"/>
      <w:szCs w:val="18"/>
    </w:rPr>
  </w:style>
  <w:style w:type="paragraph" w:customStyle="1" w:styleId="ds-markdown-paragraph">
    <w:name w:val="ds-markdown-paragraph"/>
    <w:basedOn w:val="a"/>
    <w:rsid w:val="003A6180"/>
    <w:pPr>
      <w:spacing w:before="100" w:beforeAutospacing="1" w:after="100" w:afterAutospacing="1" w:line="240" w:lineRule="auto"/>
    </w:pPr>
    <w:rPr>
      <w:rFonts w:eastAsia="Times New Roman" w:cs="Times New Roman"/>
      <w:sz w:val="24"/>
      <w:szCs w:val="24"/>
      <w:lang w:eastAsia="ru-RU"/>
    </w:rPr>
  </w:style>
  <w:style w:type="character" w:styleId="afb">
    <w:name w:val="FollowedHyperlink"/>
    <w:basedOn w:val="a1"/>
    <w:uiPriority w:val="99"/>
    <w:semiHidden/>
    <w:unhideWhenUsed/>
    <w:rsid w:val="00E96ED8"/>
    <w:rPr>
      <w:color w:val="954F72" w:themeColor="followedHyperlink"/>
      <w:u w:val="single"/>
    </w:rPr>
  </w:style>
  <w:style w:type="character" w:styleId="afc">
    <w:name w:val="Strong"/>
    <w:basedOn w:val="a1"/>
    <w:uiPriority w:val="22"/>
    <w:qFormat/>
    <w:rsid w:val="00F6668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1.png"/><Relationship Id="rId18" Type="http://schemas.openxmlformats.org/officeDocument/2006/relationships/hyperlink" Target="https://chat.deepseek.com/" TargetMode="External"/><Relationship Id="rId26" Type="http://schemas.openxmlformats.org/officeDocument/2006/relationships/hyperlink" Target="https://intuit.ru/studies/courses/688/544/info" TargetMode="External"/><Relationship Id="rId3" Type="http://schemas.openxmlformats.org/officeDocument/2006/relationships/styles" Target="styles.xml"/><Relationship Id="rId21" Type="http://schemas.openxmlformats.org/officeDocument/2006/relationships/hyperlink" Target="https://grok.x.ai/" TargetMode="Externa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yperlink" Target="https://meganorm.ru/Index/76/76009.htm" TargetMode="External"/><Relationship Id="rId25" Type="http://schemas.openxmlformats.org/officeDocument/2006/relationships/hyperlink" Target="https://www.cyberforum.ru/game-dev/thread1793303.html" TargetMode="Externa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hyperlink" Target="https://www.adjust.com/ru/blog/how-to-make-a-hyper-casual-game-successful"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24" Type="http://schemas.openxmlformats.org/officeDocument/2006/relationships/hyperlink" Target="https://metanit.com/sharp/windowsforms/" TargetMode="Externa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hyperlink" Target="https://learn.microsoft.com/ru-ru/dotnet/csharp/tour-of-csharp/" TargetMode="External"/><Relationship Id="rId28" Type="http://schemas.openxmlformats.org/officeDocument/2006/relationships/footer" Target="footer3.xml"/><Relationship Id="rId10" Type="http://schemas.openxmlformats.org/officeDocument/2006/relationships/footer" Target="footer1.xml"/><Relationship Id="rId19" Type="http://schemas.openxmlformats.org/officeDocument/2006/relationships/hyperlink" Target="https://habr.com/ru/articles/124495" TargetMode="Externa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2.png"/><Relationship Id="rId22" Type="http://schemas.openxmlformats.org/officeDocument/2006/relationships/hyperlink" Target="https://bangbangeducation.ru/point/ux-ui-dizain/polzovatelskij-interfejs/" TargetMode="External"/><Relationship Id="rId27" Type="http://schemas.openxmlformats.org/officeDocument/2006/relationships/header" Target="header4.xml"/><Relationship Id="rId30"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O:\&#1057;%20&#1089;&#1077;&#1088;&#1074;&#1077;&#1088;&#1072;\_&#1048;&#1057;&#1055;\4&#1089;&#1077;&#1084;_&#1058;&#1077;&#1093;&#1085;&#1086;&#1083;&#1086;&#1075;&#1080;&#1103;%20&#1088;&#1072;&#1079;&#1088;&#1072;&#1073;&#1086;&#1090;&#1082;&#1080;%20&#1055;&#1054;\&#1050;&#1091;&#1088;&#1089;&#1086;&#1074;&#1072;&#1103;%20&#1088;&#1072;&#1073;&#1086;&#1090;&#1072;\&#1064;&#1072;&#1073;&#1083;&#1086;&#1085;%20&#1086;&#1092;&#1086;&#1088;&#1084;&#1083;&#1077;&#1085;&#1080;&#1103;%20&#1050;&#1056;%20&#1058;&#1056;&#1055;&#1054;.dotx"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D6EB9C9-D03E-4C57-951B-A28B2D6FF5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Шаблон оформления КР ТРПО.dotx</Template>
  <TotalTime>1425</TotalTime>
  <Pages>25</Pages>
  <Words>6452</Words>
  <Characters>36777</Characters>
  <Application>Microsoft Office Word</Application>
  <DocSecurity>0</DocSecurity>
  <Lines>306</Lines>
  <Paragraphs>86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43143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Михайличенко Жанна Владимировна</dc:creator>
  <cp:keywords/>
  <dc:description/>
  <cp:lastModifiedBy>Илья</cp:lastModifiedBy>
  <cp:revision>25</cp:revision>
  <cp:lastPrinted>2020-11-23T21:13:00Z</cp:lastPrinted>
  <dcterms:created xsi:type="dcterms:W3CDTF">2025-02-25T10:01:00Z</dcterms:created>
  <dcterms:modified xsi:type="dcterms:W3CDTF">2026-05-30T13:01:00Z</dcterms:modified>
</cp:coreProperties>
</file>